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7CA52" w14:textId="18461057" w:rsidR="002813CB" w:rsidRDefault="0020434C" w:rsidP="002813CB">
      <w:pPr>
        <w:pStyle w:val="IOPTitle"/>
      </w:pPr>
      <w:r w:rsidRPr="0020434C">
        <w:t xml:space="preserve">Constraining Electron Parallel Energy in </w:t>
      </w:r>
      <w:del w:id="0" w:author="mmwave" w:date="2025-03-30T21:43:00Z">
        <w:r w:rsidRPr="0020434C" w:rsidDel="00AD5A6F">
          <w:delText>Electro</w:delText>
        </w:r>
      </w:del>
      <w:r w:rsidRPr="0020434C">
        <w:t>static</w:t>
      </w:r>
      <w:ins w:id="1" w:author="mmwave" w:date="2025-03-30T21:43:00Z">
        <w:r w:rsidR="00AD5A6F">
          <w:t xml:space="preserve"> </w:t>
        </w:r>
        <w:r w:rsidR="00AD5A6F">
          <w:rPr>
            <w:rFonts w:hint="eastAsia"/>
            <w:lang w:eastAsia="zh-CN"/>
          </w:rPr>
          <w:t>electric</w:t>
        </w:r>
      </w:ins>
      <w:r w:rsidRPr="0020434C">
        <w:t xml:space="preserve"> Field</w:t>
      </w:r>
      <w:del w:id="2" w:author="mmwave" w:date="2025-03-30T21:43:00Z">
        <w:r w:rsidRPr="0020434C" w:rsidDel="00AD5A6F">
          <w:delText>s</w:delText>
        </w:r>
      </w:del>
      <w:r w:rsidRPr="0020434C">
        <w:t xml:space="preserve"> through the Anomalous Doppler Effect Induced by External Electromagnetic Waves</w:t>
      </w:r>
    </w:p>
    <w:p w14:paraId="4D9EA35E" w14:textId="2BCB14EA" w:rsidR="0090494E" w:rsidRPr="000E0085" w:rsidRDefault="0090494E" w:rsidP="0090494E">
      <w:pPr>
        <w:pStyle w:val="IOPAuthor"/>
        <w:rPr>
          <w:vertAlign w:val="superscript"/>
        </w:rPr>
      </w:pPr>
      <w:proofErr w:type="spellStart"/>
      <w:r>
        <w:t>Xinhang</w:t>
      </w:r>
      <w:proofErr w:type="spellEnd"/>
      <w:r>
        <w:t xml:space="preserve"> Xu</w:t>
      </w:r>
      <w:r>
        <w:rPr>
          <w:vertAlign w:val="superscript"/>
        </w:rPr>
        <w:t>1</w:t>
      </w:r>
      <w:r>
        <w:t xml:space="preserve">, </w:t>
      </w:r>
      <w:proofErr w:type="spellStart"/>
      <w:r>
        <w:t>Wenxiang</w:t>
      </w:r>
      <w:proofErr w:type="spellEnd"/>
      <w:r>
        <w:t xml:space="preserve"> Li</w:t>
      </w:r>
      <w:r>
        <w:rPr>
          <w:vertAlign w:val="superscript"/>
        </w:rPr>
        <w:t>1</w:t>
      </w:r>
      <w:r>
        <w:t xml:space="preserve">, </w:t>
      </w:r>
      <w:proofErr w:type="spellStart"/>
      <w:r w:rsidR="000E0085">
        <w:t>Xiaoliang</w:t>
      </w:r>
      <w:proofErr w:type="spellEnd"/>
      <w:r w:rsidR="000E0085">
        <w:t xml:space="preserve"> Li</w:t>
      </w:r>
      <w:r w:rsidR="000E0085">
        <w:rPr>
          <w:vertAlign w:val="superscript"/>
        </w:rPr>
        <w:t>3</w:t>
      </w:r>
      <w:r w:rsidR="000E0085">
        <w:t>,</w:t>
      </w:r>
      <w:r>
        <w:t xml:space="preserve"> Jian Liu</w:t>
      </w:r>
      <w:r>
        <w:rPr>
          <w:vertAlign w:val="superscript"/>
        </w:rPr>
        <w:t>2</w:t>
      </w:r>
      <w:r w:rsidR="000E0085">
        <w:rPr>
          <w:vertAlign w:val="superscript"/>
        </w:rPr>
        <w:t>*</w:t>
      </w:r>
      <w:r>
        <w:t xml:space="preserve">, </w:t>
      </w:r>
      <w:proofErr w:type="spellStart"/>
      <w:r>
        <w:t>Jinlin</w:t>
      </w:r>
      <w:proofErr w:type="spellEnd"/>
      <w:r>
        <w:t xml:space="preserve"> Xie</w:t>
      </w:r>
      <w:r w:rsidR="000E0085">
        <w:rPr>
          <w:vertAlign w:val="superscript"/>
        </w:rPr>
        <w:t xml:space="preserve">1* </w:t>
      </w:r>
      <w:r w:rsidR="000E0085">
        <w:t>and</w:t>
      </w:r>
      <w:r>
        <w:t xml:space="preserve"> </w:t>
      </w:r>
      <w:proofErr w:type="spellStart"/>
      <w:r w:rsidR="000E0085">
        <w:t>Wandong</w:t>
      </w:r>
      <w:proofErr w:type="spellEnd"/>
      <w:r w:rsidR="000E0085">
        <w:t xml:space="preserve"> Liu</w:t>
      </w:r>
      <w:r w:rsidR="000E0085">
        <w:rPr>
          <w:vertAlign w:val="superscript"/>
        </w:rPr>
        <w:t>1</w:t>
      </w:r>
    </w:p>
    <w:p w14:paraId="4A1B72B5" w14:textId="77777777" w:rsidR="005236AD" w:rsidRDefault="000E0085" w:rsidP="0090494E">
      <w:pPr>
        <w:pStyle w:val="IOPAff"/>
      </w:pPr>
      <w:r>
        <w:rPr>
          <w:vertAlign w:val="superscript"/>
        </w:rPr>
        <w:t>1</w:t>
      </w:r>
      <w:r w:rsidRPr="000E0085">
        <w:t>Department of plasma physics and fusion engineering</w:t>
      </w:r>
      <w:r>
        <w:t xml:space="preserve">, </w:t>
      </w:r>
      <w:r w:rsidRPr="000E0085">
        <w:t xml:space="preserve">University of Science and Technology of China </w:t>
      </w:r>
      <w:bookmarkStart w:id="3" w:name="_Hlk187875222"/>
      <w:r w:rsidR="005236AD">
        <w:t xml:space="preserve">   </w:t>
      </w:r>
    </w:p>
    <w:p w14:paraId="0FFA52E5" w14:textId="491E7164" w:rsidR="000E0085" w:rsidRDefault="005236AD" w:rsidP="0090494E">
      <w:pPr>
        <w:pStyle w:val="IOPAff"/>
      </w:pPr>
      <w:r>
        <w:t xml:space="preserve"> </w:t>
      </w:r>
      <w:r w:rsidR="000E0085" w:rsidRPr="000E0085">
        <w:t>Hefei, Anhui,</w:t>
      </w:r>
      <w:r w:rsidR="000E0085">
        <w:t xml:space="preserve"> China</w:t>
      </w:r>
    </w:p>
    <w:bookmarkEnd w:id="3"/>
    <w:p w14:paraId="3CD4FB98" w14:textId="02428FED" w:rsidR="000E0085" w:rsidRDefault="00D46208" w:rsidP="0090494E">
      <w:pPr>
        <w:pStyle w:val="IOPAff"/>
      </w:pPr>
      <w:r>
        <w:rPr>
          <w:vertAlign w:val="superscript"/>
        </w:rPr>
        <w:t>2</w:t>
      </w:r>
      <w:r w:rsidRPr="00D46208">
        <w:t>Weihai Institute for Interdisciplinary Research</w:t>
      </w:r>
      <w:r>
        <w:t xml:space="preserve">, </w:t>
      </w:r>
      <w:r w:rsidRPr="00D46208">
        <w:t>Shandong University</w:t>
      </w:r>
      <w:r>
        <w:t xml:space="preserve">, </w:t>
      </w:r>
      <w:r w:rsidRPr="00D46208">
        <w:t>Weihai, Shandong,</w:t>
      </w:r>
      <w:r>
        <w:t xml:space="preserve"> China</w:t>
      </w:r>
    </w:p>
    <w:p w14:paraId="4E982E78" w14:textId="23A02B30" w:rsidR="00D46208" w:rsidRPr="00D46208" w:rsidRDefault="00D46208" w:rsidP="0090494E">
      <w:pPr>
        <w:pStyle w:val="IOPAff"/>
      </w:pPr>
      <w:r>
        <w:rPr>
          <w:vertAlign w:val="superscript"/>
        </w:rPr>
        <w:t>3</w:t>
      </w:r>
      <w:r w:rsidRPr="00D46208">
        <w:t>Chinese Academy of Sciences Institute of Plasma Physics</w:t>
      </w:r>
      <w:r>
        <w:t xml:space="preserve">, </w:t>
      </w:r>
      <w:r w:rsidRPr="00D46208">
        <w:t>Hefei, Anhui, China</w:t>
      </w:r>
    </w:p>
    <w:p w14:paraId="289B7D93" w14:textId="16BEA75A" w:rsidR="005567A2" w:rsidRPr="000E0085" w:rsidRDefault="005567A2" w:rsidP="00D43152">
      <w:pPr>
        <w:pStyle w:val="IOPAff"/>
        <w:rPr>
          <w:color w:val="FF0000"/>
          <w:sz w:val="20"/>
          <w:szCs w:val="20"/>
          <w:vertAlign w:val="superscript"/>
        </w:rPr>
      </w:pPr>
    </w:p>
    <w:p w14:paraId="30077921" w14:textId="2D9DE6F9" w:rsidR="00D43152" w:rsidRDefault="00D227D3" w:rsidP="00D43152">
      <w:pPr>
        <w:pStyle w:val="IOPAff"/>
      </w:pPr>
      <w:r>
        <w:t>*Email:</w:t>
      </w:r>
      <w:r w:rsidRPr="00D227D3">
        <w:t xml:space="preserve"> </w:t>
      </w:r>
      <w:hyperlink r:id="rId11" w:history="1">
        <w:r w:rsidRPr="00D160E2">
          <w:rPr>
            <w:rStyle w:val="Hyperlink"/>
          </w:rPr>
          <w:t>liu_jian@sdu.edu.cn</w:t>
        </w:r>
      </w:hyperlink>
      <w:r>
        <w:t xml:space="preserve"> and </w:t>
      </w:r>
      <w:r w:rsidRPr="00D227D3">
        <w:t>jlxie@ustc.edu.cn</w:t>
      </w:r>
    </w:p>
    <w:p w14:paraId="29BEAD93" w14:textId="727DE182" w:rsidR="00D74B07" w:rsidRDefault="00D74B07" w:rsidP="00D43152">
      <w:pPr>
        <w:pStyle w:val="IOPAff"/>
      </w:pPr>
      <w:r>
        <w:t xml:space="preserve">Received </w:t>
      </w:r>
      <w:proofErr w:type="spellStart"/>
      <w:r>
        <w:t>xxxxxx</w:t>
      </w:r>
      <w:proofErr w:type="spellEnd"/>
    </w:p>
    <w:p w14:paraId="131597ED" w14:textId="65816375" w:rsidR="00D74B07" w:rsidRDefault="00D74B07" w:rsidP="00D43152">
      <w:pPr>
        <w:pStyle w:val="IOPAff"/>
      </w:pPr>
      <w:r>
        <w:t xml:space="preserve">Accepted for publication </w:t>
      </w:r>
      <w:proofErr w:type="spellStart"/>
      <w:r>
        <w:t>xxxxxx</w:t>
      </w:r>
      <w:proofErr w:type="spellEnd"/>
    </w:p>
    <w:p w14:paraId="3E72296D" w14:textId="3B41C231" w:rsidR="00D74B07" w:rsidRDefault="00D74B07" w:rsidP="00D43152">
      <w:pPr>
        <w:pStyle w:val="IOPAff"/>
      </w:pPr>
      <w:r>
        <w:t xml:space="preserve">Published </w:t>
      </w:r>
      <w:proofErr w:type="spellStart"/>
      <w:r>
        <w:t>xxxxxx</w:t>
      </w:r>
      <w:proofErr w:type="spellEnd"/>
    </w:p>
    <w:p w14:paraId="3CAC1BA1" w14:textId="77777777" w:rsidR="00D74B07" w:rsidRDefault="00D74B07" w:rsidP="00D74B07">
      <w:pPr>
        <w:pStyle w:val="IOPH1"/>
      </w:pPr>
      <w:r>
        <w:t>Abstract</w:t>
      </w:r>
    </w:p>
    <w:p w14:paraId="7F3DE33A" w14:textId="171FEC38" w:rsidR="00AD5A6F" w:rsidRDefault="0020434C" w:rsidP="00AD5A6F">
      <w:pPr>
        <w:pStyle w:val="IOPAbsText"/>
        <w:rPr>
          <w:ins w:id="4" w:author="mmwave" w:date="2025-03-30T21:49:00Z"/>
          <w:noProof/>
        </w:rPr>
      </w:pPr>
      <w:r w:rsidRPr="0020434C">
        <w:rPr>
          <w:noProof/>
        </w:rPr>
        <w:t xml:space="preserve">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w:t>
      </w:r>
      <w:del w:id="5" w:author="mmwave" w:date="2025-03-31T02:28:00Z">
        <w:r w:rsidRPr="0020434C" w:rsidDel="000114E3">
          <w:rPr>
            <w:noProof/>
          </w:rPr>
          <w:delText xml:space="preserve">transforms </w:delText>
        </w:r>
      </w:del>
      <w:ins w:id="6" w:author="mmwave" w:date="2025-03-31T02:28:00Z">
        <w:r w:rsidR="000114E3">
          <w:rPr>
            <w:noProof/>
          </w:rPr>
          <w:t xml:space="preserve">converts </w:t>
        </w:r>
      </w:ins>
      <w:r w:rsidRPr="0020434C">
        <w:rPr>
          <w:noProof/>
        </w:rPr>
        <w:t xml:space="preserve">the electric field's work along the magnetic field into </w:t>
      </w:r>
      <w:del w:id="7" w:author="mmwave" w:date="2025-03-31T02:17:00Z">
        <w:r w:rsidRPr="0020434C" w:rsidDel="00D3560A">
          <w:rPr>
            <w:noProof/>
          </w:rPr>
          <w:delText xml:space="preserve">perpendicular </w:delText>
        </w:r>
      </w:del>
      <w:del w:id="8" w:author="mmwave" w:date="2025-03-31T01:55:00Z">
        <w:r w:rsidRPr="0020434C" w:rsidDel="00A94CEA">
          <w:rPr>
            <w:noProof/>
          </w:rPr>
          <w:delText>kinetic energy</w:delText>
        </w:r>
      </w:del>
      <w:ins w:id="9" w:author="mmwave" w:date="2025-03-31T02:17:00Z">
        <w:r w:rsidR="00D3560A">
          <w:rPr>
            <w:noProof/>
          </w:rPr>
          <w:t>gyro-kinetic energy</w:t>
        </w:r>
      </w:ins>
      <w:r w:rsidRPr="0020434C">
        <w:rPr>
          <w:noProof/>
        </w:rPr>
        <w:t xml:space="preserve">, leading to saturation of the electron’s parallel </w:t>
      </w:r>
      <w:del w:id="10" w:author="mmwave" w:date="2025-03-31T01:56:00Z">
        <w:r w:rsidRPr="0020434C" w:rsidDel="00A94CEA">
          <w:rPr>
            <w:noProof/>
          </w:rPr>
          <w:delText>kinetic energy</w:delText>
        </w:r>
      </w:del>
      <w:ins w:id="11" w:author="mmwave" w:date="2025-03-31T01:56:00Z">
        <w:r w:rsidR="00A94CEA">
          <w:rPr>
            <w:noProof/>
          </w:rPr>
          <w:t xml:space="preserve">velocity </w:t>
        </w:r>
      </w:ins>
      <w:r w:rsidRPr="0020434C">
        <w:rPr>
          <w:noProof/>
        </w:rPr>
        <w:t xml:space="preserve"> and continuous growth of its perpendicular </w:t>
      </w:r>
      <w:ins w:id="12" w:author="mmwave" w:date="2025-03-31T01:56:00Z">
        <w:r w:rsidR="00A94CEA">
          <w:rPr>
            <w:noProof/>
          </w:rPr>
          <w:t>velocity</w:t>
        </w:r>
      </w:ins>
      <w:del w:id="13" w:author="mmwave" w:date="2025-03-31T01:56:00Z">
        <w:r w:rsidRPr="0020434C" w:rsidDel="00A94CEA">
          <w:rPr>
            <w:noProof/>
          </w:rPr>
          <w:delText>kinetic energy</w:delText>
        </w:r>
      </w:del>
      <w:r w:rsidRPr="0020434C">
        <w:rPr>
          <w:noProof/>
        </w:rPr>
        <w:t>. A theoretical model based on energy, momentum, and angular momentum conservation elucidates the role of left-hand polarization in the Anomalous Doppler Effect and provides a generalized framework for interpreting electron-wave interactions.</w:t>
      </w:r>
      <w:del w:id="14" w:author="mmwave" w:date="2025-03-30T21:44:00Z">
        <w:r w:rsidRPr="0020434C" w:rsidDel="00AD5A6F">
          <w:rPr>
            <w:noProof/>
          </w:rPr>
          <w:delText xml:space="preserve"> This study proposes a novel approach for mitigating runaway electrons in magnetically confined plasmas</w:delText>
        </w:r>
      </w:del>
      <w:del w:id="15" w:author="mmwave" w:date="2025-03-30T21:45:00Z">
        <w:r w:rsidRPr="0020434C" w:rsidDel="00AD5A6F">
          <w:rPr>
            <w:noProof/>
          </w:rPr>
          <w:delText>, suggesting the use of extraordinary waves launched from the high-field side with an energy flux of hundred watts per square meter to saturate parallel energy in Tokamaks.</w:delText>
        </w:r>
      </w:del>
      <w:ins w:id="16" w:author="mmwave" w:date="2025-03-30T21:45:00Z">
        <w:r w:rsidR="00AD5A6F">
          <w:rPr>
            <w:noProof/>
          </w:rPr>
          <w:t xml:space="preserve"> </w:t>
        </w:r>
      </w:ins>
      <w:ins w:id="17" w:author="mmwave" w:date="2025-03-30T21:49:00Z">
        <w:r w:rsidR="00AD5A6F">
          <w:rPr>
            <w:noProof/>
          </w:rPr>
          <w:t xml:space="preserve">By analyzing the polarization and resonant conditions in cold plasma dispersion, this study indicates that the slow X-wave </w:t>
        </w:r>
      </w:ins>
      <w:ins w:id="18" w:author="mmwave" w:date="2025-03-30T21:50:00Z">
        <w:r w:rsidR="00AD5A6F" w:rsidRPr="00AD5A6F">
          <w:rPr>
            <w:noProof/>
          </w:rPr>
          <w:t>is more effective in triggering ADE and suppressing runaway electrons.</w:t>
        </w:r>
      </w:ins>
    </w:p>
    <w:p w14:paraId="31ACD1F2" w14:textId="2B198666" w:rsidR="00D74B07" w:rsidRDefault="00D74B07" w:rsidP="00D74B07">
      <w:pPr>
        <w:pStyle w:val="IOPAbsText"/>
      </w:pP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2"/>
          <w:footerReference w:type="default" r:id="rId13"/>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644E7AD3" w:rsidR="0020434C" w:rsidRDefault="0020434C" w:rsidP="0020434C">
      <w:pPr>
        <w:pStyle w:val="IOPText"/>
        <w:rPr>
          <w:noProof/>
        </w:rPr>
      </w:pPr>
      <w:r>
        <w:rPr>
          <w:noProof/>
        </w:rPr>
        <w:t>In the beginning of burning plasma device discharge (current ramp up phase)</w:t>
      </w:r>
      <w:ins w:id="19" w:author="mmwave" w:date="2025-03-31T00:07:00Z">
        <w:r w:rsidR="00DE0B2D">
          <w:rPr>
            <w:noProof/>
          </w:rPr>
          <w:t>,duo to the low electron density</w:t>
        </w:r>
      </w:ins>
      <w:r>
        <w:rPr>
          <w:noProof/>
        </w:rPr>
        <w:t xml:space="preserve">, </w:t>
      </w:r>
      <w:ins w:id="20" w:author="mmwave" w:date="2025-03-31T00:06:00Z">
        <w:r w:rsidR="00DE0B2D">
          <w:rPr>
            <w:noProof/>
          </w:rPr>
          <w:t xml:space="preserve"> </w:t>
        </w:r>
      </w:ins>
      <w:del w:id="21" w:author="mmwave" w:date="2025-03-31T00:06:00Z">
        <w:r w:rsidDel="00DE0B2D">
          <w:rPr>
            <w:noProof/>
          </w:rPr>
          <w:delText xml:space="preserve">the magnetohydrodynamic (MHD) instabilities </w:delText>
        </w:r>
      </w:del>
      <w:del w:id="22" w:author="mmwave" w:date="2025-03-31T00:03:00Z">
        <w:r w:rsidDel="00C1283E">
          <w:rPr>
            <w:noProof/>
          </w:rPr>
          <w:delText xml:space="preserve">and disruption </w:delText>
        </w:r>
      </w:del>
      <w:del w:id="23" w:author="mmwave" w:date="2025-03-31T00:06:00Z">
        <w:r w:rsidDel="00DE0B2D">
          <w:rPr>
            <w:noProof/>
          </w:rPr>
          <w:delText>can g</w:delText>
        </w:r>
        <w:r w:rsidR="00C31084" w:rsidDel="00DE0B2D">
          <w:rPr>
            <w:rFonts w:hint="eastAsia"/>
            <w:noProof/>
            <w:lang w:eastAsia="zh-CN"/>
          </w:rPr>
          <w:delText>e</w:delText>
        </w:r>
        <w:r w:rsidDel="00DE0B2D">
          <w:rPr>
            <w:noProof/>
          </w:rPr>
          <w:delText xml:space="preserve">nerate </w:delText>
        </w:r>
      </w:del>
      <w:r>
        <w:rPr>
          <w:noProof/>
        </w:rPr>
        <w:t xml:space="preserve">quasi-static toroidal electric fields </w:t>
      </w:r>
      <w:ins w:id="24" w:author="mmwave" w:date="2025-03-31T00:37:00Z">
        <w:r w:rsidR="00904012">
          <w:rPr>
            <w:noProof/>
          </w:rPr>
          <w:t>could</w:t>
        </w:r>
      </w:ins>
      <w:del w:id="25" w:author="mmwave" w:date="2025-03-31T00:07:00Z">
        <w:r w:rsidDel="00DE0B2D">
          <w:rPr>
            <w:noProof/>
          </w:rPr>
          <w:delText>that</w:delText>
        </w:r>
      </w:del>
      <w:r>
        <w:rPr>
          <w:noProof/>
        </w:rPr>
        <w:t xml:space="preserve"> accelerate electr</w:t>
      </w:r>
      <w:r w:rsidR="00466F9C">
        <w:rPr>
          <w:rFonts w:hint="eastAsia"/>
          <w:noProof/>
          <w:lang w:eastAsia="zh-CN"/>
        </w:rPr>
        <w:t>o</w:t>
      </w:r>
      <w:r>
        <w:rPr>
          <w:noProof/>
        </w:rPr>
        <w:t xml:space="preserve">ns to energies </w:t>
      </w:r>
      <w:del w:id="26" w:author="mmwave" w:date="2025-03-31T00:09:00Z">
        <w:r w:rsidDel="00DE0B2D">
          <w:rPr>
            <w:noProof/>
          </w:rPr>
          <w:delText xml:space="preserve">reaching </w:delText>
        </w:r>
      </w:del>
      <w:ins w:id="27" w:author="mmwave" w:date="2025-03-31T00:09:00Z">
        <w:r w:rsidR="00DE0B2D">
          <w:rPr>
            <w:noProof/>
          </w:rPr>
          <w:t>of</w:t>
        </w:r>
        <w:r w:rsidR="00DE0B2D">
          <w:rPr>
            <w:noProof/>
          </w:rPr>
          <w:t xml:space="preserve"> </w:t>
        </w:r>
      </w:ins>
      <w:r>
        <w:rPr>
          <w:noProof/>
        </w:rPr>
        <w:t xml:space="preserve">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 An </w:t>
      </w:r>
      <w:r>
        <w:rPr>
          <w:noProof/>
        </w:rPr>
        <w:t>intriguing possibility is to convert the</w:t>
      </w:r>
      <w:ins w:id="28" w:author="mmwave" w:date="2025-03-31T02:10:00Z">
        <w:r w:rsidR="00D3560A">
          <w:rPr>
            <w:noProof/>
          </w:rPr>
          <w:t xml:space="preserve"> </w:t>
        </w:r>
      </w:ins>
      <w:ins w:id="29" w:author="mmwave" w:date="2025-03-31T02:22:00Z">
        <w:r w:rsidR="00D3560A">
          <w:rPr>
            <w:noProof/>
          </w:rPr>
          <w:t xml:space="preserve">parallel </w:t>
        </w:r>
      </w:ins>
      <w:ins w:id="30" w:author="mmwave" w:date="2025-03-31T02:10:00Z">
        <w:r w:rsidR="00D3560A">
          <w:rPr>
            <w:noProof/>
          </w:rPr>
          <w:t>kinetic</w:t>
        </w:r>
      </w:ins>
      <w:r>
        <w:rPr>
          <w:noProof/>
        </w:rPr>
        <w:t xml:space="preserve"> energy gained by electrons from quasi-static electric fields into </w:t>
      </w:r>
      <w:del w:id="31" w:author="mmwave" w:date="2025-03-31T02:09:00Z">
        <w:r w:rsidDel="00D3560A">
          <w:rPr>
            <w:noProof/>
          </w:rPr>
          <w:delText xml:space="preserve">rotational </w:delText>
        </w:r>
      </w:del>
      <w:ins w:id="32" w:author="mmwave" w:date="2025-03-31T02:22:00Z">
        <w:r w:rsidR="00D3560A">
          <w:rPr>
            <w:noProof/>
          </w:rPr>
          <w:t>gyro-kinetic</w:t>
        </w:r>
      </w:ins>
      <w:ins w:id="33" w:author="mmwave" w:date="2025-03-31T02:09:00Z">
        <w:r w:rsidR="00D3560A">
          <w:rPr>
            <w:noProof/>
          </w:rPr>
          <w:t xml:space="preserve"> </w:t>
        </w:r>
      </w:ins>
      <w:r>
        <w:rPr>
          <w:noProof/>
        </w:rPr>
        <w:t>energy within the magnetic field. This approach not only suppresses the energy of runaway electrons</w:t>
      </w:r>
      <w:ins w:id="34" w:author="mmwave" w:date="2025-03-31T02:24:00Z">
        <w:r w:rsidR="00D3560A">
          <w:rPr>
            <w:noProof/>
          </w:rPr>
          <w:t xml:space="preserve"> and</w:t>
        </w:r>
      </w:ins>
      <w:del w:id="35" w:author="mmwave" w:date="2025-03-31T02:24:00Z">
        <w:r w:rsidDel="00D3560A">
          <w:rPr>
            <w:noProof/>
          </w:rPr>
          <w:delText>,</w:delText>
        </w:r>
      </w:del>
      <w:r>
        <w:rPr>
          <w:noProof/>
        </w:rPr>
        <w:t xml:space="preserve"> </w:t>
      </w:r>
      <w:r w:rsidR="00D41D9D">
        <w:rPr>
          <w:noProof/>
        </w:rPr>
        <w:t>moderates</w:t>
      </w:r>
      <w:r>
        <w:rPr>
          <w:noProof/>
        </w:rPr>
        <w:t xml:space="preserve"> their harmful impact on the device, but also improves discharge performance by </w:t>
      </w:r>
      <w:r w:rsidR="00D41D9D">
        <w:rPr>
          <w:noProof/>
        </w:rPr>
        <w:t xml:space="preserve">reducing </w:t>
      </w:r>
      <w:r>
        <w:rPr>
          <w:noProof/>
        </w:rPr>
        <w:t>the consumption of ohmic field energy</w:t>
      </w:r>
      <w:ins w:id="36" w:author="mmwave" w:date="2025-03-31T00:38:00Z">
        <w:r w:rsidR="00904012">
          <w:rPr>
            <w:noProof/>
          </w:rPr>
          <w:t xml:space="preserve"> </w:t>
        </w:r>
      </w:ins>
      <w:ins w:id="37" w:author="mmwave" w:date="2025-03-31T02:23:00Z">
        <w:r w:rsidR="00D3560A">
          <w:rPr>
            <w:noProof/>
          </w:rPr>
          <w:t>in</w:t>
        </w:r>
      </w:ins>
      <w:ins w:id="38" w:author="mmwave" w:date="2025-03-31T00:38:00Z">
        <w:r w:rsidR="00904012">
          <w:rPr>
            <w:noProof/>
          </w:rPr>
          <w:t xml:space="preserve"> runaway electron acceleartion</w:t>
        </w:r>
      </w:ins>
      <w:r>
        <w:rPr>
          <w:noProof/>
        </w:rPr>
        <w:t>.</w:t>
      </w:r>
    </w:p>
    <w:p w14:paraId="06F91D87" w14:textId="213FDB09" w:rsidR="0020434C" w:rsidRDefault="0020434C" w:rsidP="0020434C">
      <w:pPr>
        <w:pStyle w:val="IOPText"/>
        <w:rPr>
          <w:noProof/>
        </w:rPr>
      </w:pPr>
      <w:r>
        <w:rPr>
          <w:noProof/>
        </w:rPr>
        <w:t xml:space="preserve">The transport of </w:t>
      </w:r>
      <w:del w:id="39" w:author="mmwave" w:date="2025-03-31T02:03:00Z">
        <w:r w:rsidDel="00A94CEA">
          <w:rPr>
            <w:noProof/>
          </w:rPr>
          <w:delText>parallel energy</w:delText>
        </w:r>
      </w:del>
      <w:ins w:id="40" w:author="mmwave" w:date="2025-03-31T02:29:00Z">
        <w:r w:rsidR="000114E3" w:rsidRPr="000114E3">
          <w:rPr>
            <w:noProof/>
          </w:rPr>
          <w:t xml:space="preserve"> </w:t>
        </w:r>
        <w:r w:rsidR="000114E3">
          <w:rPr>
            <w:noProof/>
          </w:rPr>
          <w:t>parallel kinetic energy</w:t>
        </w:r>
        <w:r w:rsidR="000114E3">
          <w:rPr>
            <w:noProof/>
          </w:rPr>
          <w:t xml:space="preserve"> </w:t>
        </w:r>
      </w:ins>
      <w:del w:id="41" w:author="mmwave" w:date="2025-03-31T02:29:00Z">
        <w:r w:rsidDel="000114E3">
          <w:rPr>
            <w:noProof/>
          </w:rPr>
          <w:delText xml:space="preserve"> </w:delText>
        </w:r>
      </w:del>
      <w:r>
        <w:rPr>
          <w:noProof/>
        </w:rPr>
        <w:t xml:space="preserve">from electrons into </w:t>
      </w:r>
      <w:del w:id="42" w:author="mmwave" w:date="2025-03-31T01:21:00Z">
        <w:r w:rsidDel="00013A5C">
          <w:rPr>
            <w:noProof/>
          </w:rPr>
          <w:delText xml:space="preserve">rotational </w:delText>
        </w:r>
      </w:del>
      <w:ins w:id="43" w:author="mmwave" w:date="2025-03-31T02:30:00Z">
        <w:r w:rsidR="000114E3">
          <w:rPr>
            <w:noProof/>
          </w:rPr>
          <w:t>gyro-kinetic</w:t>
        </w:r>
        <w:r w:rsidR="000114E3">
          <w:rPr>
            <w:noProof/>
          </w:rPr>
          <w:t xml:space="preserve"> </w:t>
        </w:r>
        <w:r w:rsidR="000114E3">
          <w:rPr>
            <w:noProof/>
          </w:rPr>
          <w:t>energy</w:t>
        </w:r>
        <w:r w:rsidR="000114E3" w:rsidDel="00D3560A">
          <w:rPr>
            <w:noProof/>
          </w:rPr>
          <w:t xml:space="preserve"> </w:t>
        </w:r>
      </w:ins>
      <w:del w:id="44" w:author="mmwave" w:date="2025-03-31T02:04:00Z">
        <w:r w:rsidDel="00D3560A">
          <w:rPr>
            <w:noProof/>
          </w:rPr>
          <w:delText>energy</w:delText>
        </w:r>
      </w:del>
      <w:ins w:id="45" w:author="mmwave" w:date="2025-03-31T01:48:00Z">
        <w:r w:rsidR="00A536F5">
          <w:rPr>
            <w:noProof/>
          </w:rPr>
          <w:t xml:space="preserve"> in </w:t>
        </w:r>
      </w:ins>
      <w:ins w:id="46" w:author="mmwave" w:date="2025-03-31T01:49:00Z">
        <w:r w:rsidR="00A536F5">
          <w:rPr>
            <w:noProof/>
          </w:rPr>
          <w:t>magnetized plasma</w:t>
        </w:r>
      </w:ins>
      <w:r>
        <w:rPr>
          <w:noProof/>
        </w:rPr>
        <w:t xml:space="preserve"> primarily occurs through three different mechanisms, including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collisionless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r>
        <w:rPr>
          <w:noProof/>
        </w:rPr>
        <w:t xml:space="preserve"> and the Anomalous Doppler Effect</w:t>
      </w:r>
      <w:r w:rsidR="008A4CE3">
        <w:rPr>
          <w:rFonts w:hint="eastAsia"/>
          <w:noProof/>
          <w:lang w:eastAsia="zh-CN"/>
        </w:rPr>
        <w:t xml:space="preserve"> </w:t>
      </w:r>
      <w:r w:rsidR="008401D3">
        <w:rPr>
          <w:noProof/>
          <w:lang w:eastAsia="zh-CN"/>
        </w:rPr>
        <w:t>(</w:t>
      </w:r>
      <w:r w:rsidR="008A4CE3">
        <w:rPr>
          <w:rFonts w:hint="eastAsia"/>
          <w:noProof/>
          <w:lang w:eastAsia="zh-CN"/>
        </w:rPr>
        <w:t>ADE</w:t>
      </w:r>
      <w:r w:rsidR="00650945">
        <w:rPr>
          <w:noProof/>
          <w:lang w:eastAsia="zh-CN"/>
        </w:rPr>
        <w:t>)</w:t>
      </w:r>
      <w:r>
        <w:rPr>
          <w:noProof/>
        </w:rPr>
        <w:t xml:space="preserve">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w:t>
      </w:r>
      <w:r>
        <w:rPr>
          <w:noProof/>
        </w:rPr>
        <w:lastRenderedPageBreak/>
        <w:t xml:space="preserve">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w:t>
      </w:r>
      <w:r w:rsidR="00D41D9D">
        <w:rPr>
          <w:noProof/>
        </w:rPr>
        <w:t>turbulences</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xml:space="preserve">, often have unintended side effects and </w:t>
      </w:r>
      <w:r w:rsidR="00D41D9D">
        <w:rPr>
          <w:noProof/>
        </w:rPr>
        <w:t xml:space="preserve">interrupt </w:t>
      </w:r>
      <w:r>
        <w:rPr>
          <w:noProof/>
        </w:rPr>
        <w:t xml:space="preserve">the discharge. In contrast, the </w:t>
      </w:r>
      <w:r w:rsidR="003C5F3D">
        <w:rPr>
          <w:noProof/>
        </w:rPr>
        <w:t xml:space="preserve">ADE mechanism </w:t>
      </w:r>
      <w:r>
        <w:rPr>
          <w:noProof/>
        </w:rPr>
        <w:t>provides a</w:t>
      </w:r>
      <w:r w:rsidR="003C5F3D">
        <w:rPr>
          <w:noProof/>
        </w:rPr>
        <w:t>n</w:t>
      </w:r>
      <w:r>
        <w:rPr>
          <w:noProof/>
        </w:rPr>
        <w:t xml:space="preserve"> </w:t>
      </w:r>
      <w:r w:rsidR="003C5F3D">
        <w:rPr>
          <w:noProof/>
        </w:rPr>
        <w:t>attractive approach</w:t>
      </w:r>
      <w:r>
        <w:rPr>
          <w:noProof/>
        </w:rPr>
        <w:t>.</w:t>
      </w:r>
    </w:p>
    <w:p w14:paraId="3B9F82BB" w14:textId="03B75E60" w:rsidR="0020434C" w:rsidRDefault="0020434C" w:rsidP="00E73793">
      <w:pPr>
        <w:pStyle w:val="IOPText"/>
        <w:rPr>
          <w:noProof/>
        </w:rPr>
      </w:pPr>
      <w:r>
        <w:rPr>
          <w:noProof/>
        </w:rPr>
        <w:t>When electron move</w:t>
      </w:r>
      <w:r w:rsidR="000A4405">
        <w:rPr>
          <w:noProof/>
        </w:rPr>
        <w:t>s</w:t>
      </w:r>
      <w:r>
        <w:rPr>
          <w:noProof/>
        </w:rPr>
        <w:t xml:space="preser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008A4CE3" w:rsidRPr="00163814">
        <w:rPr>
          <w:rFonts w:hint="eastAsia"/>
          <w:noProof/>
          <w:lang w:eastAsia="zh-CN"/>
        </w:rPr>
        <w:t xml:space="preserve"> </w:t>
      </w:r>
      <w:r w:rsidRPr="00163814">
        <w:rPr>
          <w:noProof/>
        </w:rPr>
        <w:t xml:space="preserve">, where </w:t>
      </w:r>
      <w:r w:rsidR="00502A8C" w:rsidRPr="00163814">
        <w:rPr>
          <w:rFonts w:hint="eastAsia"/>
          <w:noProof/>
          <w:lang w:eastAsia="zh-CN"/>
        </w:rPr>
        <w:t xml:space="preserve">m is integral number and </w:t>
      </w:r>
      <w:r w:rsidRPr="00163814">
        <w:rPr>
          <w:noProof/>
        </w:rPr>
        <w:t>m&lt;0</w:t>
      </w:r>
      <w:r w:rsidR="00502A8C" w:rsidRPr="00163814">
        <w:rPr>
          <w:rFonts w:hint="eastAsia"/>
          <w:noProof/>
          <w:lang w:eastAsia="zh-CN"/>
        </w:rPr>
        <w:t>,</w:t>
      </w:r>
      <w:r w:rsidR="00502A8C"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00502A8C"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0</w:t>
      </w:r>
      <w:r w:rsidR="000A4405" w:rsidRPr="00163814">
        <w:rPr>
          <w:noProof/>
        </w:rPr>
        <w:t xml:space="preserve">, </w:t>
      </w:r>
      <m:oMath>
        <m:acc>
          <m:accPr>
            <m:chr m:val="⃗"/>
            <m:ctrlPr>
              <w:rPr>
                <w:rFonts w:ascii="Cambria Math" w:hAnsi="Cambria Math"/>
                <w:i/>
                <w:noProof/>
              </w:rPr>
            </m:ctrlPr>
          </m:accPr>
          <m:e>
            <m:r>
              <w:rPr>
                <w:rFonts w:ascii="Cambria Math" w:hAnsi="Cambria Math"/>
                <w:noProof/>
              </w:rPr>
              <m:t>v</m:t>
            </m:r>
          </m:e>
        </m:acc>
      </m:oMath>
      <w:r w:rsidR="000A4405" w:rsidRPr="00163814">
        <w:rPr>
          <w:noProof/>
        </w:rPr>
        <w:t xml:space="preserve"> refers to the electron velocity</w:t>
      </w:r>
      <w:r w:rsidRPr="00163814">
        <w:rPr>
          <w:noProof/>
        </w:rPr>
        <w:t>.</w:t>
      </w:r>
      <w:r w:rsidR="00502A8C">
        <w:rPr>
          <w:rFonts w:hint="eastAsia"/>
          <w:noProof/>
          <w:lang w:eastAsia="zh-CN"/>
        </w:rPr>
        <w:t xml:space="preserve"> </w:t>
      </w:r>
      <w:r>
        <w:rPr>
          <w:noProof/>
        </w:rPr>
        <w:t xml:space="preserve">This scattering results in the transfer of momentum from parallel </w:t>
      </w:r>
      <w:ins w:id="47" w:author="mmwave" w:date="2025-03-31T02:32:00Z">
        <w:r w:rsidR="000114E3">
          <w:rPr>
            <w:noProof/>
          </w:rPr>
          <w:t>mo</w:t>
        </w:r>
      </w:ins>
      <w:del w:id="48" w:author="mmwave" w:date="2025-03-31T02:32:00Z">
        <w:r w:rsidDel="000114E3">
          <w:rPr>
            <w:noProof/>
          </w:rPr>
          <w:delText>mo</w:delText>
        </w:r>
      </w:del>
      <w:ins w:id="49" w:author="mmwave" w:date="2025-03-31T02:32:00Z">
        <w:r w:rsidR="000114E3">
          <w:rPr>
            <w:noProof/>
          </w:rPr>
          <w:t>mentum</w:t>
        </w:r>
      </w:ins>
      <w:del w:id="50" w:author="mmwave" w:date="2025-03-31T02:32:00Z">
        <w:r w:rsidDel="000114E3">
          <w:rPr>
            <w:noProof/>
          </w:rPr>
          <w:delText>tion</w:delText>
        </w:r>
      </w:del>
      <w:r>
        <w:rPr>
          <w:noProof/>
        </w:rPr>
        <w:t xml:space="preserve"> to </w:t>
      </w:r>
      <w:ins w:id="51" w:author="mmwave" w:date="2025-03-31T02:32:00Z">
        <w:r w:rsidR="000114E3">
          <w:rPr>
            <w:noProof/>
          </w:rPr>
          <w:t>gyrati</w:t>
        </w:r>
      </w:ins>
      <w:ins w:id="52" w:author="mmwave" w:date="2025-03-31T02:33:00Z">
        <w:r w:rsidR="000114E3">
          <w:rPr>
            <w:noProof/>
          </w:rPr>
          <w:t>on angular momentum</w:t>
        </w:r>
      </w:ins>
      <w:del w:id="53" w:author="mmwave" w:date="2025-03-31T02:32:00Z">
        <w:r w:rsidDel="000114E3">
          <w:rPr>
            <w:noProof/>
          </w:rPr>
          <w:delText>rotational motion</w:delText>
        </w:r>
      </w:del>
      <w:r w:rsidR="003C5F3D">
        <w:rPr>
          <w:noProof/>
        </w:rPr>
        <w:t xml:space="preserve">. </w:t>
      </w:r>
      <w:r w:rsidR="00E16F01">
        <w:rPr>
          <w:rFonts w:hint="eastAsia"/>
          <w:noProof/>
          <w:lang w:eastAsia="zh-CN"/>
        </w:rPr>
        <w:t>This</w:t>
      </w:r>
      <w:r>
        <w:rPr>
          <w:noProof/>
        </w:rPr>
        <w:t xml:space="preserve"> phenomenon</w:t>
      </w:r>
      <w:r w:rsidR="00E16F01">
        <w:rPr>
          <w:noProof/>
        </w:rPr>
        <w:t>,</w:t>
      </w:r>
      <w:r>
        <w:rPr>
          <w:noProof/>
        </w:rPr>
        <w:t xml:space="preserve"> known as the Anomalous Doppler Effect</w:t>
      </w:r>
      <w:r w:rsidR="00E16F01">
        <w:rPr>
          <w:noProof/>
        </w:rPr>
        <w:t>,</w:t>
      </w:r>
      <w:r>
        <w:rPr>
          <w:noProof/>
        </w:rPr>
        <w:t xml:space="preserve">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 xml:space="preserve">.Recently, the </w:t>
      </w:r>
      <w:r w:rsidR="00E16F01">
        <w:rPr>
          <w:noProof/>
        </w:rPr>
        <w:t xml:space="preserve">ADE </w:t>
      </w:r>
      <w:r>
        <w:rPr>
          <w:noProof/>
        </w:rPr>
        <w:t>has garnered increasing attention in fields such as space radiation</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r>
        <w:rPr>
          <w:noProof/>
        </w:rPr>
        <w:t>, runaway electron instabilities</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w:t>
      </w:r>
      <w:r w:rsidR="00E16F01">
        <w:rPr>
          <w:noProof/>
        </w:rPr>
        <w:t>ADE</w:t>
      </w:r>
      <w:r>
        <w:rPr>
          <w:noProof/>
        </w:rPr>
        <w:t xml:space="preserve">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Furthermore, Anomalous Doppler Effect has shown potential for suppressing runaway electron energy in tokamak discharges.</w:t>
      </w:r>
      <w:ins w:id="54" w:author="mmwave" w:date="2025-03-31T02:34:00Z">
        <w:r w:rsidR="000114E3">
          <w:rPr>
            <w:noProof/>
          </w:rPr>
          <w:t xml:space="preserve"> </w:t>
        </w:r>
      </w:ins>
      <w:r>
        <w:rPr>
          <w:noProof/>
        </w:rPr>
        <w:t xml:space="preserve">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06700C">
          <w:rPr>
            <w:noProof/>
          </w:rPr>
          <w:t>15</w:t>
        </w:r>
      </w:hyperlink>
      <w:r w:rsidR="00D122AD">
        <w:rPr>
          <w:noProof/>
        </w:rPr>
        <w:t>]</w:t>
      </w:r>
      <w:r w:rsidR="00D122AD">
        <w:rPr>
          <w:noProof/>
        </w:rPr>
        <w:fldChar w:fldCharType="end"/>
      </w:r>
      <w:r>
        <w:rPr>
          <w:noProof/>
        </w:rPr>
        <w:t xml:space="preserve">, who found that high-energy runaway electrons could be significantly reduced through Anomalous Doppler Effect during lower hybrid wave heating in the Frascati Tokamak. However, it is important to note that the high power of lower hybrid waves also increases the </w:t>
      </w:r>
      <w:r w:rsidR="000711D4" w:rsidRPr="000711D4">
        <w:rPr>
          <w:noProof/>
        </w:rPr>
        <w:t>high energy tail of electrons electron energy distribution functions</w:t>
      </w:r>
      <w:r>
        <w:rPr>
          <w:noProof/>
        </w:rPr>
        <w:t xml:space="preserve"> through Landau resonance, leading to a subsequent rise in runaway electrons after the lower hybrid waves are turned off. This side effect poses a challenge to the use of lower hybrid waves for suppressing runaway electrons</w:t>
      </w:r>
      <w:r w:rsidR="00650945">
        <w:rPr>
          <w:noProof/>
        </w:rPr>
        <w:t>,also it require high wave power due to the laundau damping</w:t>
      </w:r>
      <w:del w:id="55" w:author="mmwave" w:date="2025-03-31T02:34:00Z">
        <w:r w:rsidR="00650945" w:rsidDel="000114E3">
          <w:rPr>
            <w:noProof/>
          </w:rPr>
          <w:delText xml:space="preserve"> </w:delText>
        </w:r>
      </w:del>
      <w:r w:rsidR="00650945">
        <w:rPr>
          <w:noProof/>
        </w:rPr>
        <w:t xml:space="preserve">.  </w:t>
      </w:r>
    </w:p>
    <w:p w14:paraId="71671174" w14:textId="0701E2E7" w:rsidR="0020434C" w:rsidRDefault="0020434C" w:rsidP="00337E24">
      <w:pPr>
        <w:pStyle w:val="IOPText"/>
        <w:rPr>
          <w:noProof/>
          <w:lang w:eastAsia="zh-CN"/>
        </w:rPr>
      </w:pPr>
      <w:r>
        <w:rPr>
          <w:noProof/>
        </w:rPr>
        <w:t xml:space="preserve">Additionally, the experiment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that the transverse energy of electrons increases significantly through the Anomalous Doppler Effect when the </w:t>
      </w:r>
      <w:r w:rsidR="00337E24">
        <w:rPr>
          <w:noProof/>
          <w:lang w:eastAsia="zh-CN"/>
        </w:rPr>
        <w:t>electron beam of energy 1.5-2 keV and current 60-100 mA</w:t>
      </w:r>
      <w:r w:rsidR="00337E24" w:rsidDel="00337E24">
        <w:rPr>
          <w:noProof/>
          <w:lang w:eastAsia="zh-CN"/>
        </w:rPr>
        <w:t xml:space="preserve"> </w:t>
      </w:r>
      <w:r w:rsidR="00337E24">
        <w:rPr>
          <w:noProof/>
          <w:lang w:eastAsia="zh-CN"/>
        </w:rPr>
        <w:t>in a discharge tube</w:t>
      </w:r>
      <w:ins w:id="56" w:author="mmwave" w:date="2025-03-31T02:35:00Z">
        <w:r w:rsidR="000114E3">
          <w:rPr>
            <w:noProof/>
            <w:lang w:eastAsia="zh-CN"/>
          </w:rPr>
          <w:t xml:space="preserve"> </w:t>
        </w:r>
      </w:ins>
      <w:r>
        <w:rPr>
          <w:noProof/>
        </w:rPr>
        <w:t xml:space="preserve">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00D122AD" w:rsidRPr="00754CAE">
        <w:rPr>
          <w:noProof/>
        </w:rPr>
        <w:fldChar w:fldCharType="begin"/>
      </w:r>
      <w:r w:rsidR="00D122AD"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sidRPr="00754CAE">
        <w:rPr>
          <w:noProof/>
        </w:rPr>
        <w:fldChar w:fldCharType="separate"/>
      </w:r>
      <w:r w:rsidR="00D122AD" w:rsidRPr="00754CAE">
        <w:rPr>
          <w:noProof/>
        </w:rPr>
        <w:t>[</w:t>
      </w:r>
      <w:hyperlink w:anchor="_ENREF_17" w:tooltip="Chen, 2009 #2242" w:history="1">
        <w:r w:rsidR="0006700C" w:rsidRPr="00754CAE">
          <w:rPr>
            <w:noProof/>
          </w:rPr>
          <w:t>17</w:t>
        </w:r>
      </w:hyperlink>
      <w:r w:rsidR="00D122AD" w:rsidRPr="00754CAE">
        <w:rPr>
          <w:noProof/>
        </w:rPr>
        <w:t>]</w:t>
      </w:r>
      <w:r w:rsidR="00D122AD" w:rsidRPr="00754CAE">
        <w:rPr>
          <w:noProof/>
        </w:rPr>
        <w:fldChar w:fldCharType="end"/>
      </w:r>
      <w:r w:rsidRPr="00754CAE">
        <w:rPr>
          <w:noProof/>
        </w:rPr>
        <w:t xml:space="preserve"> and FTU </w:t>
      </w:r>
      <w:r w:rsidR="00D122AD" w:rsidRPr="00754CAE">
        <w:rPr>
          <w:noProof/>
        </w:rPr>
        <w:fldChar w:fldCharType="begin"/>
      </w:r>
      <w:r w:rsidR="00D122AD"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sidRPr="00754CAE">
        <w:rPr>
          <w:noProof/>
        </w:rPr>
        <w:fldChar w:fldCharType="separate"/>
      </w:r>
      <w:r w:rsidR="00D122AD" w:rsidRPr="00754CAE">
        <w:rPr>
          <w:noProof/>
        </w:rPr>
        <w:t>[</w:t>
      </w:r>
      <w:hyperlink w:anchor="_ENREF_18" w:tooltip="Bin, 2022 #2239" w:history="1">
        <w:r w:rsidR="0006700C" w:rsidRPr="00754CAE">
          <w:rPr>
            <w:noProof/>
          </w:rPr>
          <w:t>18</w:t>
        </w:r>
      </w:hyperlink>
      <w:r w:rsidR="00D122AD" w:rsidRPr="00754CAE">
        <w:rPr>
          <w:noProof/>
        </w:rPr>
        <w:t>]</w:t>
      </w:r>
      <w:r w:rsidR="00D122AD" w:rsidRPr="00754CAE">
        <w:rPr>
          <w:noProof/>
        </w:rPr>
        <w:fldChar w:fldCharType="end"/>
      </w:r>
      <w:r w:rsidRPr="00754CAE">
        <w:rPr>
          <w:noProof/>
        </w:rPr>
        <w:t xml:space="preserve">, as well as energetic electron scattering in solar flare loops </w:t>
      </w:r>
      <w:r w:rsidR="000A26AF" w:rsidRPr="00754CAE">
        <w:rPr>
          <w:noProof/>
        </w:rPr>
        <w:fldChar w:fldCharType="begin"/>
      </w:r>
      <w:r w:rsidR="000A26AF"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sidRPr="00754CAE">
        <w:rPr>
          <w:noProof/>
        </w:rPr>
        <w:fldChar w:fldCharType="separate"/>
      </w:r>
      <w:r w:rsidR="000A26AF" w:rsidRPr="00754CAE">
        <w:rPr>
          <w:noProof/>
        </w:rPr>
        <w:t>[</w:t>
      </w:r>
      <w:hyperlink w:anchor="_ENREF_8" w:tooltip="Filatov, 2021 #2243" w:history="1">
        <w:r w:rsidR="0006700C" w:rsidRPr="00754CAE">
          <w:rPr>
            <w:noProof/>
          </w:rPr>
          <w:t>8</w:t>
        </w:r>
      </w:hyperlink>
      <w:r w:rsidR="000A26AF" w:rsidRPr="00754CAE">
        <w:rPr>
          <w:noProof/>
        </w:rPr>
        <w:t>]</w:t>
      </w:r>
      <w:r w:rsidR="000A26AF" w:rsidRPr="00754CAE">
        <w:rPr>
          <w:noProof/>
        </w:rPr>
        <w:fldChar w:fldCharType="end"/>
      </w:r>
      <w:r w:rsidRPr="00754CAE">
        <w:rPr>
          <w:noProof/>
        </w:rPr>
        <w:t>.</w:t>
      </w:r>
      <w:r>
        <w:rPr>
          <w:noProof/>
        </w:rPr>
        <w:t xml:space="preserve"> These waves can not only be generated through wave-particle interactions but also through external injection.</w:t>
      </w:r>
      <w:r w:rsidR="004C226C" w:rsidRPr="004C226C">
        <w:rPr>
          <w:noProof/>
        </w:rPr>
        <w:t xml:space="preserve">The </w:t>
      </w:r>
      <w:r w:rsidR="00750466">
        <w:rPr>
          <w:rFonts w:hint="eastAsia"/>
          <w:noProof/>
          <w:lang w:eastAsia="zh-CN"/>
        </w:rPr>
        <w:t>natural</w:t>
      </w:r>
      <w:r w:rsidR="00750466">
        <w:rPr>
          <w:noProof/>
        </w:rPr>
        <w:t xml:space="preserve"> </w:t>
      </w:r>
      <w:del w:id="57" w:author="mmwave" w:date="2025-03-31T02:41:00Z">
        <w:r w:rsidR="004C226C" w:rsidRPr="004C226C" w:rsidDel="000114E3">
          <w:rPr>
            <w:noProof/>
          </w:rPr>
          <w:delText xml:space="preserve">loop </w:delText>
        </w:r>
      </w:del>
      <w:ins w:id="58" w:author="mmwave" w:date="2025-03-31T02:41:00Z">
        <w:r w:rsidR="000114E3">
          <w:rPr>
            <w:noProof/>
          </w:rPr>
          <w:t>cycle</w:t>
        </w:r>
        <w:r w:rsidR="000114E3" w:rsidRPr="004C226C">
          <w:rPr>
            <w:noProof/>
          </w:rPr>
          <w:t xml:space="preserve"> </w:t>
        </w:r>
      </w:ins>
      <w:r w:rsidR="004C226C" w:rsidRPr="004C226C">
        <w:rPr>
          <w:noProof/>
        </w:rPr>
        <w:t xml:space="preserve">of electron </w:t>
      </w:r>
      <w:r w:rsidR="004C226C" w:rsidRPr="004C226C">
        <w:rPr>
          <w:noProof/>
        </w:rPr>
        <w:t>acceleration, wave excitation,</w:t>
      </w:r>
      <w:ins w:id="59" w:author="mmwave" w:date="2025-03-31T02:42:00Z">
        <w:r w:rsidR="000114E3">
          <w:rPr>
            <w:noProof/>
          </w:rPr>
          <w:t xml:space="preserve"> </w:t>
        </w:r>
      </w:ins>
      <w:r w:rsidR="004C226C" w:rsidRPr="004C226C">
        <w:rPr>
          <w:noProof/>
        </w:rPr>
        <w:t>scattering</w:t>
      </w:r>
      <w:ins w:id="60" w:author="mmwave" w:date="2025-03-31T02:42:00Z">
        <w:r w:rsidR="000114E3">
          <w:rPr>
            <w:noProof/>
          </w:rPr>
          <w:t>,</w:t>
        </w:r>
      </w:ins>
      <w:r w:rsidR="004C226C" w:rsidRPr="004C226C">
        <w:rPr>
          <w:noProof/>
        </w:rPr>
        <w:t xml:space="preserve"> </w:t>
      </w:r>
      <w:r w:rsidR="004C226C">
        <w:rPr>
          <w:noProof/>
        </w:rPr>
        <w:t xml:space="preserve"> and </w:t>
      </w:r>
      <w:r w:rsidR="004C226C" w:rsidRPr="004C226C">
        <w:rPr>
          <w:noProof/>
        </w:rPr>
        <w:t>energy suppression</w:t>
      </w:r>
      <w:r w:rsidR="004C226C">
        <w:rPr>
          <w:noProof/>
        </w:rPr>
        <w:t xml:space="preserve"> </w:t>
      </w:r>
      <w:ins w:id="61" w:author="mmwave" w:date="2025-03-31T02:42:00Z">
        <w:r w:rsidR="000114E3">
          <w:rPr>
            <w:noProof/>
          </w:rPr>
          <w:t xml:space="preserve">is </w:t>
        </w:r>
      </w:ins>
      <w:r w:rsidR="004C226C" w:rsidRPr="004C226C">
        <w:rPr>
          <w:noProof/>
        </w:rPr>
        <w:t xml:space="preserve">typically </w:t>
      </w:r>
      <w:del w:id="62" w:author="mmwave" w:date="2025-03-31T02:37:00Z">
        <w:r w:rsidR="004C226C" w:rsidRPr="004C226C" w:rsidDel="000114E3">
          <w:rPr>
            <w:noProof/>
          </w:rPr>
          <w:delText xml:space="preserve">breaks </w:delText>
        </w:r>
      </w:del>
      <w:ins w:id="63" w:author="mmwave" w:date="2025-03-31T02:41:00Z">
        <w:r w:rsidR="000114E3">
          <w:rPr>
            <w:noProof/>
          </w:rPr>
          <w:t>insufficient</w:t>
        </w:r>
      </w:ins>
      <w:ins w:id="64" w:author="mmwave" w:date="2025-03-31T02:37:00Z">
        <w:r w:rsidR="000114E3">
          <w:rPr>
            <w:noProof/>
          </w:rPr>
          <w:t xml:space="preserve"> to suppress the runaway electrons</w:t>
        </w:r>
      </w:ins>
      <w:ins w:id="65" w:author="mmwave" w:date="2025-03-31T02:41:00Z">
        <w:r w:rsidR="000114E3">
          <w:rPr>
            <w:noProof/>
          </w:rPr>
          <w:t>. This is</w:t>
        </w:r>
      </w:ins>
      <w:ins w:id="66" w:author="mmwave" w:date="2025-03-31T02:37:00Z">
        <w:r w:rsidR="000114E3" w:rsidRPr="004C226C">
          <w:rPr>
            <w:noProof/>
          </w:rPr>
          <w:t xml:space="preserve"> </w:t>
        </w:r>
      </w:ins>
      <w:del w:id="67" w:author="mmwave" w:date="2025-03-31T02:37:00Z">
        <w:r w:rsidR="004C226C" w:rsidRPr="004C226C" w:rsidDel="000114E3">
          <w:rPr>
            <w:noProof/>
          </w:rPr>
          <w:delText xml:space="preserve">at wave excitation </w:delText>
        </w:r>
      </w:del>
      <w:r w:rsidR="004C226C" w:rsidRPr="004C226C">
        <w:rPr>
          <w:noProof/>
        </w:rPr>
        <w:t xml:space="preserve">due to damping from thermal electrons and Landau </w:t>
      </w:r>
      <w:r w:rsidR="004C226C">
        <w:rPr>
          <w:noProof/>
        </w:rPr>
        <w:t>damping</w:t>
      </w:r>
      <w:r w:rsidR="004C226C" w:rsidRPr="004C226C">
        <w:rPr>
          <w:noProof/>
        </w:rPr>
        <w:t xml:space="preserve">, which weakens the </w:t>
      </w:r>
      <w:r w:rsidR="00337E24">
        <w:rPr>
          <w:noProof/>
        </w:rPr>
        <w:t xml:space="preserve">exicited </w:t>
      </w:r>
      <w:r w:rsidR="004C226C" w:rsidRPr="004C226C">
        <w:rPr>
          <w:noProof/>
        </w:rPr>
        <w:t>wave intensity and limits its ability to scatter runaway electron energy effectively.</w:t>
      </w:r>
      <w:r w:rsidR="004C226C">
        <w:rPr>
          <w:noProof/>
        </w:rPr>
        <w:t xml:space="preserve"> </w:t>
      </w:r>
      <w:commentRangeStart w:id="68"/>
      <w:commentRangeStart w:id="69"/>
      <w:commentRangeStart w:id="70"/>
      <w:r>
        <w:rPr>
          <w:noProof/>
        </w:rPr>
        <w:t>Consequently</w:t>
      </w:r>
      <w:commentRangeEnd w:id="68"/>
      <w:r w:rsidR="006E5A60">
        <w:rPr>
          <w:rStyle w:val="CommentReference"/>
          <w:rFonts w:asciiTheme="minorHAnsi" w:hAnsiTheme="minorHAnsi"/>
        </w:rPr>
        <w:commentReference w:id="68"/>
      </w:r>
      <w:commentRangeEnd w:id="69"/>
      <w:r w:rsidR="00650945">
        <w:rPr>
          <w:rStyle w:val="CommentReference"/>
          <w:rFonts w:asciiTheme="minorHAnsi" w:hAnsiTheme="minorHAnsi"/>
        </w:rPr>
        <w:commentReference w:id="69"/>
      </w:r>
      <w:commentRangeEnd w:id="70"/>
      <w:r w:rsidR="00650945">
        <w:rPr>
          <w:rStyle w:val="CommentReference"/>
          <w:rFonts w:asciiTheme="minorHAnsi" w:hAnsiTheme="minorHAnsi"/>
        </w:rPr>
        <w:commentReference w:id="70"/>
      </w:r>
      <w:r>
        <w:rPr>
          <w:noProof/>
        </w:rPr>
        <w:t xml:space="preserve">,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w:t>
      </w:r>
      <w:r w:rsidR="006E5A60">
        <w:rPr>
          <w:noProof/>
        </w:rPr>
        <w:t>s</w:t>
      </w:r>
      <w:r>
        <w:rPr>
          <w:noProof/>
        </w:rPr>
        <w:t xml:space="preserve"> and investigation</w:t>
      </w:r>
      <w:r w:rsidR="006E5A60">
        <w:rPr>
          <w:noProof/>
        </w:rPr>
        <w:t xml:space="preserve">s are still required </w:t>
      </w:r>
      <w:r>
        <w:rPr>
          <w:noProof/>
        </w:rPr>
        <w:t>to fully comprehend and optimize this approach for practical applications.</w:t>
      </w:r>
    </w:p>
    <w:p w14:paraId="1A1580F6" w14:textId="701A473B" w:rsidR="0020434C" w:rsidRDefault="000114E3" w:rsidP="0020434C">
      <w:pPr>
        <w:pStyle w:val="IOPText"/>
        <w:rPr>
          <w:noProof/>
        </w:rPr>
      </w:pPr>
      <w:del w:id="71" w:author="mmwave" w:date="2025-03-31T02:45:00Z">
        <w:r w:rsidDel="000114E3">
          <w:rPr>
            <w:noProof/>
            <w:szCs w:val="20"/>
          </w:rPr>
          <w:drawing>
            <wp:anchor distT="0" distB="0" distL="114300" distR="114300" simplePos="0" relativeHeight="251666432" behindDoc="0" locked="0" layoutInCell="1" allowOverlap="1" wp14:anchorId="77DFCE76" wp14:editId="0C216CE4">
              <wp:simplePos x="0" y="0"/>
              <wp:positionH relativeFrom="margin">
                <wp:align>right</wp:align>
              </wp:positionH>
              <wp:positionV relativeFrom="paragraph">
                <wp:posOffset>2361336</wp:posOffset>
              </wp:positionV>
              <wp:extent cx="2779902" cy="1898650"/>
              <wp:effectExtent l="0" t="0" r="1905" b="6350"/>
              <wp:wrapTopAndBottom/>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64" t="13002" r="6126" b="7643"/>
                      <a:stretch/>
                    </pic:blipFill>
                    <pic:spPr bwMode="auto">
                      <a:xfrm>
                        <a:off x="0" y="0"/>
                        <a:ext cx="2779902" cy="1898650"/>
                      </a:xfrm>
                      <a:prstGeom prst="rect">
                        <a:avLst/>
                      </a:prstGeom>
                      <a:noFill/>
                      <a:ln>
                        <a:noFill/>
                      </a:ln>
                      <a:extLst>
                        <a:ext uri="{53640926-AAD7-44D8-BBD7-CCE9431645EC}">
                          <a14:shadowObscured xmlns:a14="http://schemas.microsoft.com/office/drawing/2010/main"/>
                        </a:ext>
                      </a:extLst>
                    </pic:spPr>
                  </pic:pic>
                </a:graphicData>
              </a:graphic>
            </wp:anchor>
          </w:drawing>
        </w:r>
      </w:del>
      <w:r w:rsidR="0020434C">
        <w:rPr>
          <w:noProof/>
        </w:rPr>
        <w:t xml:space="preserve">Understanding the Anomalous Doppler Effect in the presence of electrostatic fields is essential for comprehending the physics of pitch-angle scattering of runaway electrons by electromagnetic waves in Tokamak discharges. </w:t>
      </w:r>
      <w:ins w:id="72" w:author="mmwave" w:date="2025-03-31T02:57:00Z">
        <w:r w:rsidR="00F4344E" w:rsidRPr="00F4344E">
          <w:rPr>
            <w:noProof/>
          </w:rPr>
          <w:t>Numerous studies have focused on electron-electromagnetic wave (EMW) interactions in uniform magnetic fields, employing test-particle approaches</w:t>
        </w:r>
        <w:r w:rsidR="00F4344E">
          <w:rPr>
            <w:noProof/>
          </w:rPr>
          <w:fldChar w:fldCharType="begin"/>
        </w:r>
        <w:r w:rsidR="00F4344E">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4344E">
          <w:rPr>
            <w:noProof/>
          </w:rPr>
          <w:fldChar w:fldCharType="separate"/>
        </w:r>
        <w:r w:rsidR="00F4344E">
          <w:rPr>
            <w:noProof/>
          </w:rPr>
          <w:t>[</w:t>
        </w:r>
        <w:r w:rsidR="00F4344E">
          <w:fldChar w:fldCharType="begin"/>
        </w:r>
        <w:r w:rsidR="00F4344E">
          <w:instrText xml:space="preserve"> HYPERLINK \l "_ENREF_20" \o "ROBERTS, 1964 #1631" </w:instrText>
        </w:r>
        <w:r w:rsidR="00F4344E">
          <w:fldChar w:fldCharType="separate"/>
        </w:r>
        <w:r w:rsidR="00F4344E">
          <w:rPr>
            <w:noProof/>
          </w:rPr>
          <w:t>2</w:t>
        </w:r>
        <w:r w:rsidR="00F4344E">
          <w:rPr>
            <w:noProof/>
          </w:rPr>
          <w:t>0</w:t>
        </w:r>
        <w:r w:rsidR="00F4344E">
          <w:rPr>
            <w:noProof/>
          </w:rPr>
          <w:fldChar w:fldCharType="end"/>
        </w:r>
        <w:r w:rsidR="00F4344E">
          <w:rPr>
            <w:noProof/>
          </w:rPr>
          <w:t>]</w:t>
        </w:r>
        <w:r w:rsidR="00F4344E">
          <w:rPr>
            <w:noProof/>
          </w:rPr>
          <w:fldChar w:fldCharType="end"/>
        </w:r>
        <w:r w:rsidR="00F4344E" w:rsidRPr="00F4344E">
          <w:rPr>
            <w:noProof/>
          </w:rPr>
          <w:t xml:space="preserve"> or quasilinear theory</w:t>
        </w:r>
        <w:r w:rsidR="00F4344E">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4344E">
          <w:rPr>
            <w:noProof/>
          </w:rPr>
          <w:instrText xml:space="preserve"> ADDIN EN.CITE </w:instrText>
        </w:r>
        <w:r w:rsidR="00F4344E">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4344E">
          <w:rPr>
            <w:noProof/>
          </w:rPr>
          <w:instrText xml:space="preserve"> ADDIN EN.CITE.DATA </w:instrText>
        </w:r>
        <w:r w:rsidR="00F4344E">
          <w:rPr>
            <w:noProof/>
          </w:rPr>
        </w:r>
        <w:r w:rsidR="00F4344E">
          <w:rPr>
            <w:noProof/>
          </w:rPr>
          <w:fldChar w:fldCharType="end"/>
        </w:r>
        <w:r w:rsidR="00F4344E">
          <w:rPr>
            <w:noProof/>
          </w:rPr>
        </w:r>
        <w:r w:rsidR="00F4344E">
          <w:rPr>
            <w:noProof/>
          </w:rPr>
          <w:fldChar w:fldCharType="separate"/>
        </w:r>
        <w:r w:rsidR="00F4344E">
          <w:rPr>
            <w:noProof/>
          </w:rPr>
          <w:t>[</w:t>
        </w:r>
        <w:r w:rsidR="00F4344E">
          <w:fldChar w:fldCharType="begin"/>
        </w:r>
        <w:r w:rsidR="00F4344E">
          <w:instrText xml:space="preserve"> HYPERLINK \l "_ENREF_21" \o "Lerche, 1968 #1950" </w:instrText>
        </w:r>
        <w:r w:rsidR="00F4344E">
          <w:fldChar w:fldCharType="separate"/>
        </w:r>
        <w:r w:rsidR="00F4344E">
          <w:rPr>
            <w:noProof/>
          </w:rPr>
          <w:t>21-23</w:t>
        </w:r>
        <w:r w:rsidR="00F4344E">
          <w:rPr>
            <w:noProof/>
          </w:rPr>
          <w:fldChar w:fldCharType="end"/>
        </w:r>
        <w:r w:rsidR="00F4344E">
          <w:rPr>
            <w:noProof/>
          </w:rPr>
          <w:t>]</w:t>
        </w:r>
        <w:r w:rsidR="00F4344E">
          <w:rPr>
            <w:noProof/>
          </w:rPr>
          <w:fldChar w:fldCharType="end"/>
        </w:r>
        <w:r w:rsidR="00F4344E" w:rsidRPr="00F4344E">
          <w:rPr>
            <w:noProof/>
          </w:rPr>
          <w:t>. However, few works account for the static electric field’s role. The competition between acceleration and scattering processes remains a critical issue that warrants further investigation.</w:t>
        </w:r>
      </w:ins>
      <w:ins w:id="73" w:author="mmwave" w:date="2025-03-31T02:54:00Z">
        <w:r w:rsidR="00F4344E">
          <w:rPr>
            <w:noProof/>
          </w:rPr>
          <w:t xml:space="preserve"> </w:t>
        </w:r>
      </w:ins>
      <w:del w:id="74" w:author="mmwave" w:date="2025-03-31T02:44:00Z">
        <w:r w:rsidR="0020434C" w:rsidDel="000114E3">
          <w:rPr>
            <w:noProof/>
          </w:rPr>
          <w:delText xml:space="preserve">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w:delText>
        </w:r>
      </w:del>
      <w:del w:id="75" w:author="mmwave" w:date="2025-03-31T02:51:00Z">
        <w:r w:rsidR="0020434C" w:rsidDel="00F4344E">
          <w:rPr>
            <w:noProof/>
          </w:rPr>
          <w:delText xml:space="preserve">Despite </w:delText>
        </w:r>
        <w:r w:rsidR="006E5A60" w:rsidDel="00F4344E">
          <w:rPr>
            <w:noProof/>
          </w:rPr>
          <w:delText xml:space="preserve">that </w:delText>
        </w:r>
        <w:r w:rsidR="0020434C" w:rsidDel="00F4344E">
          <w:rPr>
            <w:noProof/>
          </w:rPr>
          <w:delText xml:space="preserve">the Anomalous Doppler Effect has been explored in either based on the test particle </w:delText>
        </w:r>
        <w:r w:rsidR="00FC36D1" w:rsidDel="00F4344E">
          <w:rPr>
            <w:noProof/>
          </w:rPr>
          <w:fldChar w:fldCharType="begin"/>
        </w:r>
        <w:r w:rsidR="00FC36D1" w:rsidDel="00F4344E">
          <w:rPr>
            <w:noProof/>
          </w:rPr>
          <w:del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delInstrText>
        </w:r>
        <w:r w:rsidR="00FC36D1" w:rsidDel="00F4344E">
          <w:rPr>
            <w:noProof/>
          </w:rPr>
          <w:fldChar w:fldCharType="separate"/>
        </w:r>
        <w:r w:rsidR="00FC36D1" w:rsidDel="00F4344E">
          <w:rPr>
            <w:noProof/>
          </w:rPr>
          <w:delText>[</w:delText>
        </w:r>
        <w:r w:rsidR="00AD5A6F" w:rsidDel="00F4344E">
          <w:fldChar w:fldCharType="begin"/>
        </w:r>
        <w:r w:rsidR="00AD5A6F" w:rsidDel="00F4344E">
          <w:delInstrText xml:space="preserve"> HYPERLINK \l "_ENREF_20" \o "ROBERTS, 1964 #1631" </w:delInstrText>
        </w:r>
        <w:r w:rsidR="00AD5A6F" w:rsidDel="00F4344E">
          <w:fldChar w:fldCharType="separate"/>
        </w:r>
        <w:r w:rsidR="0006700C" w:rsidDel="00F4344E">
          <w:rPr>
            <w:noProof/>
          </w:rPr>
          <w:delText>20</w:delText>
        </w:r>
        <w:r w:rsidR="00AD5A6F" w:rsidDel="00F4344E">
          <w:rPr>
            <w:noProof/>
          </w:rPr>
          <w:fldChar w:fldCharType="end"/>
        </w:r>
        <w:r w:rsidR="00FC36D1" w:rsidDel="00F4344E">
          <w:rPr>
            <w:noProof/>
          </w:rPr>
          <w:delText>]</w:delText>
        </w:r>
        <w:r w:rsidR="00FC36D1" w:rsidDel="00F4344E">
          <w:rPr>
            <w:noProof/>
          </w:rPr>
          <w:fldChar w:fldCharType="end"/>
        </w:r>
        <w:r w:rsidR="0020434C" w:rsidDel="00F4344E">
          <w:rPr>
            <w:noProof/>
          </w:rPr>
          <w:delText xml:space="preserve"> or quasilinear kinetic equation </w:delText>
        </w:r>
        <w:r w:rsidR="00FC36D1" w:rsidDel="00F4344E">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sidDel="00F4344E">
          <w:rPr>
            <w:noProof/>
          </w:rPr>
          <w:delInstrText xml:space="preserve"> ADDIN EN.CITE </w:delInstrText>
        </w:r>
        <w:r w:rsidR="00FC36D1" w:rsidDel="00F4344E">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sidDel="00F4344E">
          <w:rPr>
            <w:noProof/>
          </w:rPr>
          <w:delInstrText xml:space="preserve"> ADDIN EN.CITE.DATA </w:delInstrText>
        </w:r>
        <w:r w:rsidR="00FC36D1" w:rsidDel="00F4344E">
          <w:rPr>
            <w:noProof/>
          </w:rPr>
        </w:r>
        <w:r w:rsidR="00FC36D1" w:rsidDel="00F4344E">
          <w:rPr>
            <w:noProof/>
          </w:rPr>
          <w:fldChar w:fldCharType="end"/>
        </w:r>
        <w:r w:rsidR="00FC36D1" w:rsidDel="00F4344E">
          <w:rPr>
            <w:noProof/>
          </w:rPr>
        </w:r>
        <w:r w:rsidR="00FC36D1" w:rsidDel="00F4344E">
          <w:rPr>
            <w:noProof/>
          </w:rPr>
          <w:fldChar w:fldCharType="separate"/>
        </w:r>
        <w:r w:rsidR="00FC36D1" w:rsidDel="00F4344E">
          <w:rPr>
            <w:noProof/>
          </w:rPr>
          <w:delText>[</w:delText>
        </w:r>
        <w:r w:rsidR="00AD5A6F" w:rsidDel="00F4344E">
          <w:fldChar w:fldCharType="begin"/>
        </w:r>
        <w:r w:rsidR="00AD5A6F" w:rsidDel="00F4344E">
          <w:delInstrText xml:space="preserve"> HYPERLINK \l "_ENREF_21" \o "Lerche, 1968 #1950" </w:delInstrText>
        </w:r>
        <w:r w:rsidR="00AD5A6F" w:rsidDel="00F4344E">
          <w:fldChar w:fldCharType="separate"/>
        </w:r>
        <w:r w:rsidR="0006700C" w:rsidDel="00F4344E">
          <w:rPr>
            <w:noProof/>
          </w:rPr>
          <w:delText>21-23</w:delText>
        </w:r>
        <w:r w:rsidR="00AD5A6F" w:rsidDel="00F4344E">
          <w:rPr>
            <w:noProof/>
          </w:rPr>
          <w:fldChar w:fldCharType="end"/>
        </w:r>
        <w:r w:rsidR="00FC36D1" w:rsidDel="00F4344E">
          <w:rPr>
            <w:noProof/>
          </w:rPr>
          <w:delText>]</w:delText>
        </w:r>
        <w:r w:rsidR="00FC36D1" w:rsidDel="00F4344E">
          <w:rPr>
            <w:noProof/>
          </w:rPr>
          <w:fldChar w:fldCharType="end"/>
        </w:r>
      </w:del>
      <w:del w:id="76" w:author="mmwave" w:date="2025-03-31T02:52:00Z">
        <w:r w:rsidR="0020434C" w:rsidDel="00F4344E">
          <w:rPr>
            <w:noProof/>
          </w:rPr>
          <w:delText>, t</w:delText>
        </w:r>
      </w:del>
      <w:del w:id="77" w:author="mmwave" w:date="2025-03-31T02:55:00Z">
        <w:r w:rsidR="0020434C" w:rsidDel="00F4344E">
          <w:rPr>
            <w:noProof/>
          </w:rPr>
          <w:delText>h</w:delText>
        </w:r>
        <w:r w:rsidR="00D35695" w:rsidDel="00F4344E">
          <w:rPr>
            <w:noProof/>
          </w:rPr>
          <w:delText>ese</w:delText>
        </w:r>
        <w:r w:rsidR="0020434C" w:rsidDel="00F4344E">
          <w:rPr>
            <w:noProof/>
          </w:rPr>
          <w:delText xml:space="preserve"> question</w:delText>
        </w:r>
        <w:r w:rsidR="00D35695" w:rsidDel="00F4344E">
          <w:rPr>
            <w:noProof/>
          </w:rPr>
          <w:delText>s</w:delText>
        </w:r>
        <w:r w:rsidR="0020434C" w:rsidDel="00F4344E">
          <w:rPr>
            <w:noProof/>
          </w:rPr>
          <w:delText xml:space="preserve"> </w:delText>
        </w:r>
        <w:r w:rsidR="00D35695" w:rsidDel="00F4344E">
          <w:rPr>
            <w:noProof/>
          </w:rPr>
          <w:delText xml:space="preserve">still </w:delText>
        </w:r>
        <w:r w:rsidR="0020434C" w:rsidDel="00F4344E">
          <w:rPr>
            <w:noProof/>
          </w:rPr>
          <w:delText>remain to</w:delText>
        </w:r>
        <w:r w:rsidR="00D35695" w:rsidDel="00F4344E">
          <w:rPr>
            <w:noProof/>
          </w:rPr>
          <w:delText xml:space="preserve"> be</w:delText>
        </w:r>
        <w:r w:rsidR="0020434C" w:rsidDel="00F4344E">
          <w:rPr>
            <w:noProof/>
          </w:rPr>
          <w:delText xml:space="preserve"> answer</w:delText>
        </w:r>
        <w:r w:rsidR="00D35695" w:rsidDel="00F4344E">
          <w:rPr>
            <w:noProof/>
          </w:rPr>
          <w:delText>ed</w:delText>
        </w:r>
        <w:r w:rsidR="0020434C" w:rsidDel="00F4344E">
          <w:rPr>
            <w:noProof/>
          </w:rPr>
          <w:delText xml:space="preserve">. </w:delText>
        </w:r>
      </w:del>
      <w:r w:rsidR="0020434C">
        <w:rPr>
          <w:noProof/>
        </w:rPr>
        <w:t xml:space="preserve">In this paper, </w:t>
      </w:r>
      <w:ins w:id="78" w:author="mmwave" w:date="2025-03-31T03:02:00Z">
        <w:r w:rsidR="00F4344E">
          <w:rPr>
            <w:noProof/>
          </w:rPr>
          <w:t xml:space="preserve">A simple </w:t>
        </w:r>
      </w:ins>
      <w:ins w:id="79" w:author="mmwave" w:date="2025-03-31T03:03:00Z">
        <w:r w:rsidR="00F4344E">
          <w:rPr>
            <w:noProof/>
          </w:rPr>
          <w:t xml:space="preserve">model of </w:t>
        </w:r>
      </w:ins>
      <w:r w:rsidR="0020434C">
        <w:rPr>
          <w:noProof/>
        </w:rPr>
        <w:t>test electron</w:t>
      </w:r>
      <w:del w:id="80" w:author="mmwave" w:date="2025-03-31T03:02:00Z">
        <w:r w:rsidR="0020434C" w:rsidDel="00F4344E">
          <w:rPr>
            <w:noProof/>
          </w:rPr>
          <w:delText>s</w:delText>
        </w:r>
      </w:del>
      <w:r w:rsidR="0020434C">
        <w:rPr>
          <w:noProof/>
        </w:rPr>
        <w:t xml:space="preserve"> </w:t>
      </w:r>
      <w:del w:id="81" w:author="mmwave" w:date="2025-03-31T03:03:00Z">
        <w:r w:rsidR="0020434C" w:rsidDel="00F4344E">
          <w:rPr>
            <w:noProof/>
          </w:rPr>
          <w:delText xml:space="preserve">are </w:delText>
        </w:r>
      </w:del>
      <w:ins w:id="82" w:author="mmwave" w:date="2025-03-31T03:03:00Z">
        <w:r w:rsidR="00F4344E">
          <w:rPr>
            <w:noProof/>
          </w:rPr>
          <w:t>is</w:t>
        </w:r>
        <w:r w:rsidR="00F4344E">
          <w:rPr>
            <w:noProof/>
          </w:rPr>
          <w:t xml:space="preserve"> </w:t>
        </w:r>
      </w:ins>
      <w:r w:rsidR="0020434C">
        <w:rPr>
          <w:noProof/>
        </w:rPr>
        <w:t xml:space="preserve">used to investigate the Anomalous Doppler Effect in an effort to </w:t>
      </w:r>
      <w:del w:id="83" w:author="mmwave" w:date="2025-03-31T03:03:00Z">
        <w:r w:rsidR="0020434C" w:rsidDel="00F4344E">
          <w:rPr>
            <w:noProof/>
          </w:rPr>
          <w:delText>address the question outlined above</w:delText>
        </w:r>
      </w:del>
      <w:ins w:id="84" w:author="mmwave" w:date="2025-03-31T03:03:00Z">
        <w:r w:rsidR="00F4344E">
          <w:rPr>
            <w:noProof/>
          </w:rPr>
          <w:t>illustrate the comp</w:t>
        </w:r>
      </w:ins>
      <w:ins w:id="85" w:author="mmwave" w:date="2025-03-31T03:04:00Z">
        <w:r w:rsidR="00F4344E">
          <w:rPr>
            <w:noProof/>
          </w:rPr>
          <w:t>etition process mentioned above</w:t>
        </w:r>
      </w:ins>
      <w:r w:rsidR="0020434C">
        <w:rPr>
          <w:noProof/>
        </w:rPr>
        <w:t>.</w:t>
      </w:r>
      <w:ins w:id="86" w:author="mmwave" w:date="2025-03-31T03:05:00Z">
        <w:r w:rsidR="00F4344E">
          <w:rPr>
            <w:noProof/>
          </w:rPr>
          <w:t>Beside this,</w:t>
        </w:r>
      </w:ins>
      <w:r w:rsidR="0020434C">
        <w:rPr>
          <w:noProof/>
        </w:rPr>
        <w:t xml:space="preserve"> A theoretical model based on energy, momentum, and angular momentum conservation is proposed to </w:t>
      </w:r>
      <w:del w:id="87" w:author="mmwave" w:date="2025-03-31T03:09:00Z">
        <w:r w:rsidR="0020434C" w:rsidDel="00F4344E">
          <w:rPr>
            <w:noProof/>
          </w:rPr>
          <w:delText xml:space="preserve">explain </w:delText>
        </w:r>
      </w:del>
      <w:ins w:id="88" w:author="mmwave" w:date="2025-03-31T03:09:00Z">
        <w:r w:rsidR="00F4344E">
          <w:rPr>
            <w:noProof/>
          </w:rPr>
          <w:t>analysis</w:t>
        </w:r>
        <w:r w:rsidR="00F4344E">
          <w:rPr>
            <w:noProof/>
          </w:rPr>
          <w:t xml:space="preserve"> </w:t>
        </w:r>
      </w:ins>
      <w:r w:rsidR="0020434C">
        <w:rPr>
          <w:noProof/>
        </w:rPr>
        <w:t xml:space="preserve">the </w:t>
      </w:r>
      <w:ins w:id="89" w:author="mmwave" w:date="2025-03-31T03:06:00Z">
        <w:r w:rsidR="00F4344E">
          <w:rPr>
            <w:noProof/>
          </w:rPr>
          <w:t xml:space="preserve">resonant condition </w:t>
        </w:r>
        <w:r w:rsidR="00F4344E" w:rsidRPr="00163814">
          <w:rPr>
            <w:rFonts w:cs="Times New Roman"/>
            <w:noProof/>
          </w:rPr>
          <w:t>ω</w:t>
        </w:r>
        <w:r w:rsidR="00F4344E"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00F4344E"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ins>
      <w:ins w:id="90" w:author="mmwave" w:date="2025-03-31T03:07:00Z">
        <w:r w:rsidR="00F4344E">
          <w:rPr>
            <w:noProof/>
          </w:rPr>
          <w:t xml:space="preserve"> </w:t>
        </w:r>
      </w:ins>
      <w:del w:id="91" w:author="mmwave" w:date="2025-03-31T03:06:00Z">
        <w:r w:rsidR="0020434C" w:rsidDel="00F4344E">
          <w:rPr>
            <w:noProof/>
          </w:rPr>
          <w:delText>role of left-hand polarization in the Anomalous Doppler Effect</w:delText>
        </w:r>
      </w:del>
      <w:r w:rsidR="0020434C">
        <w:rPr>
          <w:noProof/>
        </w:rPr>
        <w:t>. This model is provided in the appendix for reference to ensure that the main discussion in the paper remains cohesive and uninterrupted.</w:t>
      </w:r>
    </w:p>
    <w:p w14:paraId="46010D8C" w14:textId="03C71BDE" w:rsidR="0020434C" w:rsidRDefault="0020434C" w:rsidP="0020434C">
      <w:pPr>
        <w:pStyle w:val="IOPText"/>
        <w:rPr>
          <w:noProof/>
        </w:rPr>
      </w:pPr>
      <w:r>
        <w:rPr>
          <w:noProof/>
        </w:rPr>
        <w:t xml:space="preserve">This paper presents a direct simulation of full orbit electron motion in uniform magnetic fields, along with accelerating electrostatic </w:t>
      </w:r>
      <w:r w:rsidR="00D35695">
        <w:rPr>
          <w:noProof/>
        </w:rPr>
        <w:t xml:space="preserve">field </w:t>
      </w:r>
      <w:r>
        <w:rPr>
          <w:noProof/>
        </w:rPr>
        <w:t xml:space="preserve">and </w:t>
      </w:r>
      <w:r w:rsidR="00D35695">
        <w:rPr>
          <w:noProof/>
        </w:rPr>
        <w:t xml:space="preserve">external </w:t>
      </w:r>
      <w:r>
        <w:rPr>
          <w:noProof/>
        </w:rPr>
        <w:t xml:space="preserve">electromagnetic field,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ffect, an electron is placed in a uniform magnetic field and an electrostatic field, which is oriented opposite to background magnetic field. This setup allows the electron to be accelerated parallel to background magnetic field. During the simulation, a slow electromagnetic wave </w:t>
      </w:r>
      <w:r w:rsidRPr="006436CF">
        <w:rPr>
          <w:noProof/>
        </w:rPr>
        <w:t>with a phase velocity smaller than that of light in vacuum</w:t>
      </w:r>
      <w:r>
        <w:rPr>
          <w:noProof/>
        </w:rPr>
        <w:t xml:space="preserve"> is introduced as an </w:t>
      </w:r>
      <w:r w:rsidR="008C59BA">
        <w:rPr>
          <w:noProof/>
        </w:rPr>
        <w:t xml:space="preserve">external </w:t>
      </w:r>
      <w:r w:rsidR="00D35695">
        <w:rPr>
          <w:rStyle w:val="CommentReference"/>
          <w:rFonts w:asciiTheme="minorHAnsi" w:hAnsiTheme="minorHAnsi"/>
        </w:rPr>
        <w:commentReference w:id="92"/>
      </w:r>
      <w:r w:rsidR="00750466">
        <w:rPr>
          <w:rStyle w:val="CommentReference"/>
          <w:rFonts w:asciiTheme="minorHAnsi" w:hAnsiTheme="minorHAnsi"/>
        </w:rPr>
        <w:commentReference w:id="93"/>
      </w:r>
      <w:r w:rsidR="00750466">
        <w:rPr>
          <w:rStyle w:val="CommentReference"/>
          <w:rFonts w:asciiTheme="minorHAnsi" w:hAnsiTheme="minorHAnsi"/>
        </w:rPr>
        <w:commentReference w:id="94"/>
      </w:r>
      <w:r>
        <w:rPr>
          <w:noProof/>
        </w:rPr>
        <w:t xml:space="preserve">wave. This wave enables us to </w:t>
      </w:r>
      <w:r w:rsidR="00D35695">
        <w:rPr>
          <w:noProof/>
        </w:rPr>
        <w:t xml:space="preserve">inverstigate </w:t>
      </w:r>
      <w:r>
        <w:rPr>
          <w:noProof/>
        </w:rPr>
        <w:t xml:space="preserve">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w:t>
      </w:r>
      <w:r>
        <w:rPr>
          <w:noProof/>
        </w:rPr>
        <w:lastRenderedPageBreak/>
        <w:t>polarization induces the Anomalous Doppler Effect for runaway electrons</w:t>
      </w:r>
      <w:ins w:id="95" w:author="mmwave" w:date="2025-03-31T03:13:00Z">
        <w:r w:rsidR="006F4CB2">
          <w:rPr>
            <w:noProof/>
          </w:rPr>
          <w:t xml:space="preserve">, which agree </w:t>
        </w:r>
      </w:ins>
      <w:ins w:id="96" w:author="mmwave" w:date="2025-03-31T03:14:00Z">
        <w:r w:rsidR="006F4CB2">
          <w:rPr>
            <w:noProof/>
          </w:rPr>
          <w:t xml:space="preserve">with quantum analysis in Appendix and </w:t>
        </w:r>
      </w:ins>
      <w:ins w:id="97" w:author="mmwave" w:date="2025-03-31T03:17:00Z">
        <w:r w:rsidR="006F4CB2">
          <w:rPr>
            <w:noProof/>
          </w:rPr>
          <w:t>dispersion matrix analysis []</w:t>
        </w:r>
      </w:ins>
      <w:r>
        <w:rPr>
          <w:noProof/>
        </w:rPr>
        <w:t xml:space="preserve">. The simulation also reveals the critical energy of waves </w:t>
      </w:r>
      <w:r w:rsidR="00D35695">
        <w:rPr>
          <w:noProof/>
        </w:rPr>
        <w:t xml:space="preserve">above </w:t>
      </w:r>
      <w:r>
        <w:rPr>
          <w:noProof/>
        </w:rPr>
        <w:t xml:space="preserve">which the electron's parallel velocity is constrained and parallel </w:t>
      </w:r>
      <w:ins w:id="98" w:author="mmwave" w:date="2025-03-31T03:18:00Z">
        <w:r w:rsidR="006F4CB2">
          <w:rPr>
            <w:noProof/>
          </w:rPr>
          <w:t xml:space="preserve">kinetic </w:t>
        </w:r>
      </w:ins>
      <w:r>
        <w:rPr>
          <w:noProof/>
        </w:rPr>
        <w:t>energy</w:t>
      </w:r>
      <w:r w:rsidR="00214FD0">
        <w:rPr>
          <w:noProof/>
        </w:rPr>
        <w:t xml:space="preserve"> obtained from the electrostatic field</w:t>
      </w:r>
      <w:r>
        <w:rPr>
          <w:noProof/>
        </w:rPr>
        <w:t xml:space="preserve"> </w:t>
      </w:r>
      <w:r w:rsidR="00D35695">
        <w:rPr>
          <w:noProof/>
        </w:rPr>
        <w:t xml:space="preserve">is consistently transfered </w:t>
      </w:r>
      <w:r>
        <w:rPr>
          <w:noProof/>
        </w:rPr>
        <w:t xml:space="preserve">to </w:t>
      </w:r>
      <w:del w:id="99" w:author="mmwave" w:date="2025-03-31T03:18:00Z">
        <w:r w:rsidDel="006F4CB2">
          <w:rPr>
            <w:noProof/>
          </w:rPr>
          <w:delText>transverse rotational energy</w:delText>
        </w:r>
      </w:del>
      <w:ins w:id="100" w:author="mmwave" w:date="2025-03-31T03:18:00Z">
        <w:r w:rsidR="006F4CB2">
          <w:rPr>
            <w:noProof/>
          </w:rPr>
          <w:t>gyro-kinetic energy</w:t>
        </w:r>
      </w:ins>
      <w:r>
        <w:rPr>
          <w:noProof/>
        </w:rPr>
        <w:t xml:space="preserve">. Furthermore, the self-consistency between quantum theory and direct simulation of the Anomalous Doppler Effect is examined. </w:t>
      </w:r>
      <w:r w:rsidR="00EF1688">
        <w:rPr>
          <w:rFonts w:hint="eastAsia"/>
          <w:noProof/>
          <w:lang w:eastAsia="zh-CN"/>
        </w:rPr>
        <w:t>Through t</w:t>
      </w:r>
      <w:r>
        <w:rPr>
          <w:noProof/>
        </w:rPr>
        <w:t xml:space="preserve">he analysis of dispersion, polarization, and resonant moments, </w:t>
      </w:r>
      <w:del w:id="101" w:author="mmwave" w:date="2025-03-31T03:19:00Z">
        <w:r w:rsidDel="006F4CB2">
          <w:rPr>
            <w:noProof/>
          </w:rPr>
          <w:delText>we determine that</w:delText>
        </w:r>
      </w:del>
      <w:r>
        <w:rPr>
          <w:noProof/>
        </w:rPr>
        <w:t xml:space="preserve"> </w:t>
      </w:r>
      <w:ins w:id="102" w:author="mmwave" w:date="2025-03-31T03:19:00Z">
        <w:r w:rsidR="006F4CB2">
          <w:rPr>
            <w:noProof/>
          </w:rPr>
          <w:t xml:space="preserve">it is indicated </w:t>
        </w:r>
      </w:ins>
      <w:r>
        <w:rPr>
          <w:noProof/>
        </w:rPr>
        <w:t xml:space="preserve">the </w:t>
      </w:r>
      <w:ins w:id="103" w:author="mmwave" w:date="2025-03-31T03:19:00Z">
        <w:r w:rsidR="006F4CB2">
          <w:rPr>
            <w:noProof/>
          </w:rPr>
          <w:t xml:space="preserve">slow </w:t>
        </w:r>
      </w:ins>
      <w:r>
        <w:rPr>
          <w:noProof/>
        </w:rPr>
        <w:t xml:space="preserve">extraordinary wave is most suitable for triggering the Anomalous Doppler Effect in plasma. </w:t>
      </w:r>
      <w:del w:id="104" w:author="mmwave" w:date="2025-03-31T03:21:00Z">
        <w:r w:rsidDel="006F4CB2">
          <w:rPr>
            <w:noProof/>
          </w:rPr>
          <w:delText>Based on these findings, we propose an effective method for controlling runaway electrons.</w:delText>
        </w:r>
      </w:del>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0603D27C" w:rsidR="005B524D" w:rsidRDefault="005B524D" w:rsidP="005B524D">
      <w:pPr>
        <w:pStyle w:val="IOPText"/>
        <w:rPr>
          <w:ins w:id="105" w:author="mmwave" w:date="2025-03-31T03:36:00Z"/>
          <w:lang w:eastAsia="zh-CN"/>
        </w:rPr>
      </w:pPr>
      <w:r w:rsidRPr="006436CF">
        <w:rPr>
          <w:lang w:eastAsia="zh-CN"/>
        </w:rPr>
        <w:t>The uniform magnetic field</w:t>
      </w:r>
      <w:r w:rsidRPr="006436CF">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rFonts w:hint="eastAsia"/>
          <w:lang w:eastAsia="zh-CN"/>
        </w:rPr>
        <w:t xml:space="preserve"> </w:t>
      </w:r>
      <w:r w:rsidRPr="006436CF">
        <w:rPr>
          <w:lang w:eastAsia="zh-CN"/>
        </w:rPr>
        <w:t xml:space="preserve"> is set on the z-direction. The electron is accelerated by the </w:t>
      </w:r>
      <w:r w:rsidR="00466F9C" w:rsidRPr="006436CF">
        <w:rPr>
          <w:lang w:eastAsia="zh-CN"/>
        </w:rPr>
        <w:t>electrostatic</w:t>
      </w:r>
      <w:r w:rsidRPr="006436CF">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6436CF">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lang w:eastAsia="zh-CN"/>
        </w:rPr>
        <w:t xml:space="preserve"> as shown in Fig. 4. </w:t>
      </w:r>
      <w:r w:rsidR="00DE4B5D" w:rsidRPr="006436CF">
        <w:rPr>
          <w:lang w:eastAsia="zh-CN"/>
        </w:rPr>
        <w:t>A</w:t>
      </w:r>
      <w:r w:rsidRPr="006436CF">
        <w:rPr>
          <w:lang w:eastAsia="zh-CN"/>
        </w:rPr>
        <w:t xml:space="preserve"> plane electromagnetic wave</w:t>
      </w:r>
      <w:r w:rsidR="00DE4B5D" w:rsidRPr="006436CF">
        <w:rPr>
          <w:lang w:eastAsia="zh-CN"/>
        </w:rPr>
        <w:t>-field</w:t>
      </w:r>
      <w:r w:rsidRPr="006436CF">
        <w:rPr>
          <w:lang w:eastAsia="zh-CN"/>
        </w:rPr>
        <w:t xml:space="preserve"> is </w:t>
      </w:r>
      <w:r w:rsidR="00466F9C" w:rsidRPr="006436CF">
        <w:rPr>
          <w:lang w:eastAsia="zh-CN"/>
        </w:rPr>
        <w:t>established</w:t>
      </w:r>
      <w:r w:rsidR="00DE4B5D" w:rsidRPr="006436CF">
        <w:rPr>
          <w:lang w:eastAsia="zh-CN"/>
        </w:rPr>
        <w:t xml:space="preserve"> in the plasma</w:t>
      </w:r>
      <w:r w:rsidRPr="006436CF">
        <w:rPr>
          <w:lang w:eastAsia="zh-CN"/>
        </w:rPr>
        <w:t>,</w:t>
      </w:r>
      <w:r w:rsidR="00AC57AC" w:rsidRPr="006436CF">
        <w:rPr>
          <w:rFonts w:hint="eastAsia"/>
          <w:lang w:eastAsia="zh-CN"/>
        </w:rPr>
        <w:t xml:space="preserve"> </w:t>
      </w:r>
      <w:r w:rsidRPr="006436CF">
        <w:rPr>
          <w:lang w:eastAsia="zh-CN"/>
        </w:rPr>
        <w:t xml:space="preserve">which characterized by frequency </w:t>
      </w:r>
      <w:r w:rsidRPr="006436CF">
        <w:rPr>
          <w:rFonts w:cs="Times New Roman"/>
          <w:lang w:eastAsia="zh-CN"/>
        </w:rPr>
        <w:t>ω</w:t>
      </w:r>
      <w:r w:rsidRPr="006436CF">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ins w:id="106" w:author="mmwave" w:date="2025-03-31T03:23:00Z">
        <w:r w:rsidR="006F4CB2">
          <w:rPr>
            <w:lang w:eastAsia="zh-CN"/>
          </w:rPr>
          <w:t xml:space="preserve"> . </w:t>
        </w:r>
      </w:ins>
      <w:del w:id="107" w:author="mmwave" w:date="2025-03-31T03:23:00Z">
        <w:r w:rsidRPr="006436CF" w:rsidDel="006F4CB2">
          <w:rPr>
            <w:lang w:eastAsia="zh-CN"/>
          </w:rPr>
          <w:delText>.</w:delText>
        </w:r>
      </w:del>
    </w:p>
    <w:p w14:paraId="15190B95" w14:textId="6AA78BE6" w:rsidR="001553FF" w:rsidRDefault="00E13CF0" w:rsidP="000E38B6">
      <w:pPr>
        <w:pStyle w:val="IOPText"/>
        <w:rPr>
          <w:ins w:id="108" w:author="mmwave" w:date="2025-03-31T04:11:00Z"/>
          <w:lang w:eastAsia="zh-CN"/>
        </w:rPr>
      </w:pPr>
      <w:ins w:id="109" w:author="mmwave" w:date="2025-03-31T03:36:00Z">
        <w:r>
          <w:rPr>
            <w:noProof/>
          </w:rPr>
          <w:t>The induced linear polarized wave</w:t>
        </w:r>
      </w:ins>
      <w:ins w:id="110" w:author="mmwave" w:date="2025-03-31T03:57:00Z">
        <w:r w:rsidR="000E38B6">
          <w:rPr>
            <w:noProof/>
          </w:rPr>
          <w:t xml:space="preserve"> along </w:t>
        </w:r>
      </w:ins>
      <m:oMath>
        <m:sSub>
          <m:sSubPr>
            <m:ctrlPr>
              <w:ins w:id="111" w:author="mmwave" w:date="2025-03-31T03:58:00Z">
                <w:rPr>
                  <w:rFonts w:ascii="Cambria Math" w:hAnsi="Cambria Math"/>
                  <w:i/>
                  <w:noProof/>
                </w:rPr>
              </w:ins>
            </m:ctrlPr>
          </m:sSubPr>
          <m:e>
            <m:acc>
              <m:accPr>
                <m:chr m:val="⃗"/>
                <m:ctrlPr>
                  <w:ins w:id="112" w:author="mmwave" w:date="2025-03-31T03:58:00Z">
                    <w:rPr>
                      <w:rFonts w:ascii="Cambria Math" w:hAnsi="Cambria Math"/>
                      <w:noProof/>
                    </w:rPr>
                  </w:ins>
                </m:ctrlPr>
              </m:accPr>
              <m:e>
                <m:r>
                  <w:ins w:id="113" w:author="mmwave" w:date="2025-03-31T03:57:00Z">
                    <m:rPr>
                      <m:sty m:val="p"/>
                    </m:rPr>
                    <w:rPr>
                      <w:rFonts w:ascii="Cambria Math" w:hAnsi="Cambria Math"/>
                      <w:noProof/>
                    </w:rPr>
                    <m:t>B</m:t>
                  </w:ins>
                </m:r>
              </m:e>
            </m:acc>
          </m:e>
          <m:sub>
            <m:r>
              <w:ins w:id="114" w:author="mmwave" w:date="2025-03-31T03:58:00Z">
                <w:rPr>
                  <w:rFonts w:ascii="Cambria Math" w:hAnsi="Cambria Math"/>
                  <w:noProof/>
                </w:rPr>
                <m:t>0</m:t>
              </w:ins>
            </m:r>
          </m:sub>
        </m:sSub>
      </m:oMath>
      <w:ins w:id="115" w:author="mmwave" w:date="2025-03-31T03:57:00Z">
        <w:r w:rsidR="000E38B6">
          <w:rPr>
            <w:noProof/>
          </w:rPr>
          <w:t xml:space="preserve"> </w:t>
        </w:r>
      </w:ins>
      <w:ins w:id="116" w:author="mmwave" w:date="2025-03-31T03:36:00Z">
        <w:r>
          <w:rPr>
            <w:noProof/>
          </w:rPr>
          <w:t xml:space="preserve"> can be sperated as  the combined of right- hand polarization and left-hand polarization wave </w:t>
        </w:r>
      </w:ins>
      <w:ins w:id="117" w:author="mmwave" w:date="2025-03-31T03:58:00Z">
        <w:r w:rsidR="000E38B6">
          <w:rPr>
            <w:noProof/>
          </w:rPr>
          <w:t xml:space="preserve">as </w:t>
        </w:r>
      </w:ins>
      <m:oMath>
        <m:sSub>
          <m:sSubPr>
            <m:ctrlPr>
              <w:ins w:id="118" w:author="mmwave" w:date="2025-03-31T04:36:00Z">
                <w:rPr>
                  <w:rFonts w:ascii="Cambria Math" w:hAnsi="Cambria Math"/>
                  <w:noProof/>
                </w:rPr>
              </w:ins>
            </m:ctrlPr>
          </m:sSubPr>
          <m:e>
            <m:r>
              <w:ins w:id="119" w:author="mmwave" w:date="2025-03-31T03:58:00Z">
                <m:rPr>
                  <m:sty m:val="p"/>
                </m:rPr>
                <w:rPr>
                  <w:rFonts w:ascii="Cambria Math" w:hAnsi="Cambria Math"/>
                  <w:noProof/>
                </w:rPr>
                <m:t>E</m:t>
              </w:ins>
            </m:r>
          </m:e>
          <m:sub>
            <m:r>
              <w:ins w:id="120" w:author="mmwave" w:date="2025-03-31T04:36:00Z">
                <m:rPr>
                  <m:sty m:val="p"/>
                </m:rPr>
                <w:rPr>
                  <w:rFonts w:ascii="Cambria Math" w:hAnsi="Cambria Math"/>
                  <w:noProof/>
                </w:rPr>
                <m:t>w</m:t>
              </w:ins>
            </m:r>
          </m:sub>
        </m:sSub>
        <m:r>
          <w:ins w:id="121" w:author="mmwave" w:date="2025-03-31T03:59:00Z">
            <m:rPr>
              <m:sty m:val="p"/>
            </m:rPr>
            <w:rPr>
              <w:rFonts w:ascii="Cambria Math" w:hAnsi="Cambria Math"/>
              <w:noProof/>
            </w:rPr>
            <m:t>=</m:t>
          </w:ins>
        </m:r>
        <m:sSub>
          <m:sSubPr>
            <m:ctrlPr>
              <w:ins w:id="122" w:author="mmwave" w:date="2025-03-31T03:59:00Z">
                <w:rPr>
                  <w:rFonts w:ascii="Cambria Math" w:hAnsi="Cambria Math"/>
                  <w:noProof/>
                </w:rPr>
              </w:ins>
            </m:ctrlPr>
          </m:sSubPr>
          <m:e>
            <m:r>
              <w:ins w:id="123" w:author="mmwave" w:date="2025-03-31T03:59:00Z">
                <m:rPr>
                  <m:sty m:val="p"/>
                </m:rPr>
                <w:rPr>
                  <w:rFonts w:ascii="Cambria Math" w:hAnsi="Cambria Math"/>
                  <w:noProof/>
                </w:rPr>
                <m:t>E</m:t>
              </w:ins>
            </m:r>
          </m:e>
          <m:sub>
            <m:r>
              <w:ins w:id="124" w:author="mmwave" w:date="2025-03-31T03:59:00Z">
                <m:rPr>
                  <m:sty m:val="p"/>
                </m:rPr>
                <w:rPr>
                  <w:rFonts w:ascii="Cambria Math" w:hAnsi="Cambria Math"/>
                  <w:noProof/>
                </w:rPr>
                <m:t>R</m:t>
              </w:ins>
            </m:r>
          </m:sub>
        </m:sSub>
        <m:r>
          <w:ins w:id="125" w:author="mmwave" w:date="2025-03-31T03:59:00Z">
            <w:rPr>
              <w:rFonts w:ascii="Cambria Math" w:hAnsi="Cambria Math"/>
              <w:noProof/>
            </w:rPr>
            <m:t>+</m:t>
          </w:ins>
        </m:r>
        <m:sSub>
          <m:sSubPr>
            <m:ctrlPr>
              <w:ins w:id="126" w:author="mmwave" w:date="2025-03-31T03:59:00Z">
                <w:rPr>
                  <w:rFonts w:ascii="Cambria Math" w:hAnsi="Cambria Math"/>
                  <w:i/>
                  <w:noProof/>
                </w:rPr>
              </w:ins>
            </m:ctrlPr>
          </m:sSubPr>
          <m:e>
            <m:r>
              <w:ins w:id="127" w:author="mmwave" w:date="2025-03-31T03:59:00Z">
                <w:rPr>
                  <w:rFonts w:ascii="Cambria Math" w:hAnsi="Cambria Math"/>
                  <w:noProof/>
                </w:rPr>
                <m:t>E</m:t>
              </w:ins>
            </m:r>
          </m:e>
          <m:sub>
            <m:r>
              <w:ins w:id="128" w:author="mmwave" w:date="2025-03-31T03:59:00Z">
                <w:rPr>
                  <w:rFonts w:ascii="Cambria Math" w:hAnsi="Cambria Math"/>
                  <w:noProof/>
                </w:rPr>
                <m:t>L</m:t>
              </w:ins>
            </m:r>
          </m:sub>
        </m:sSub>
      </m:oMath>
      <w:ins w:id="129" w:author="mmwave" w:date="2025-03-31T03:59:00Z">
        <w:r w:rsidR="000E38B6">
          <w:rPr>
            <w:lang w:eastAsia="zh-CN"/>
          </w:rPr>
          <w:t>, w</w:t>
        </w:r>
      </w:ins>
      <w:ins w:id="130" w:author="mmwave" w:date="2025-03-31T03:53:00Z">
        <w:r w:rsidR="000E38B6">
          <w:rPr>
            <w:lang w:eastAsia="zh-CN"/>
          </w:rPr>
          <w:t>h</w:t>
        </w:r>
      </w:ins>
      <w:ins w:id="131" w:author="mmwave" w:date="2025-03-31T03:54:00Z">
        <w:r w:rsidR="000E38B6">
          <w:rPr>
            <w:lang w:eastAsia="zh-CN"/>
          </w:rPr>
          <w:t xml:space="preserve">ere </w:t>
        </w:r>
        <m:oMath>
          <m:sSub>
            <m:sSubPr>
              <m:ctrlPr>
                <w:rPr>
                  <w:rFonts w:ascii="Cambria Math" w:hAnsi="Cambria Math"/>
                  <w:lang w:eastAsia="zh-CN"/>
                </w:rPr>
              </m:ctrlPr>
            </m:sSubPr>
            <m:e>
              <m:r>
                <m:rPr>
                  <m:sty m:val="p"/>
                </m:rPr>
                <w:rPr>
                  <w:rFonts w:ascii="Cambria Math" w:hAnsi="Cambria Math"/>
                  <w:lang w:eastAsia="zh-CN"/>
                </w:rPr>
                <m:t>E</m:t>
              </m:r>
            </m:e>
            <m:sub>
              <m:r>
                <m:rPr>
                  <m:sty m:val="p"/>
                </m:rPr>
                <w:rPr>
                  <w:rFonts w:ascii="Cambria Math" w:hAnsi="Cambria Math"/>
                  <w:lang w:eastAsia="zh-CN"/>
                </w:rPr>
                <m:t>R</m:t>
              </m:r>
            </m:sub>
          </m:sSub>
        </m:oMath>
      </w:ins>
      <m:oMath>
        <m:r>
          <w:ins w:id="132" w:author="mmwave" w:date="2025-03-31T04:00:00Z">
            <m:rPr>
              <m:sty m:val="p"/>
            </m:rPr>
            <w:rPr>
              <w:rFonts w:ascii="Cambria Math" w:hAnsi="Cambria Math"/>
              <w:lang w:eastAsia="zh-CN"/>
            </w:rPr>
            <m:t>=</m:t>
          </w:ins>
        </m:r>
        <m:f>
          <m:fPr>
            <m:ctrlPr>
              <w:ins w:id="133" w:author="mmwave" w:date="2025-03-31T04:00:00Z">
                <w:rPr>
                  <w:rFonts w:ascii="Cambria Math" w:hAnsi="Cambria Math"/>
                  <w:lang w:eastAsia="zh-CN"/>
                </w:rPr>
              </w:ins>
            </m:ctrlPr>
          </m:fPr>
          <m:num>
            <m:r>
              <w:ins w:id="134" w:author="mmwave" w:date="2025-03-31T04:00:00Z">
                <m:rPr>
                  <m:sty m:val="p"/>
                </m:rPr>
                <w:rPr>
                  <w:rFonts w:ascii="Cambria Math" w:hAnsi="Cambria Math"/>
                  <w:lang w:eastAsia="zh-CN"/>
                </w:rPr>
                <m:t>1</m:t>
              </w:ins>
            </m:r>
          </m:num>
          <m:den>
            <m:r>
              <w:ins w:id="135" w:author="mmwave" w:date="2025-03-31T04:00:00Z">
                <m:rPr>
                  <m:sty m:val="p"/>
                </m:rPr>
                <w:rPr>
                  <w:rFonts w:ascii="Cambria Math" w:hAnsi="Cambria Math"/>
                  <w:lang w:eastAsia="zh-CN"/>
                </w:rPr>
                <m:t>2</m:t>
              </w:ins>
            </m:r>
          </m:den>
        </m:f>
        <m:sSub>
          <m:sSubPr>
            <m:ctrlPr>
              <w:ins w:id="136" w:author="mmwave" w:date="2025-03-31T04:00:00Z">
                <w:rPr>
                  <w:rFonts w:ascii="Cambria Math" w:hAnsi="Cambria Math"/>
                  <w:lang w:eastAsia="zh-CN"/>
                </w:rPr>
              </w:ins>
            </m:ctrlPr>
          </m:sSubPr>
          <m:e>
            <m:r>
              <w:ins w:id="137" w:author="mmwave" w:date="2025-03-31T04:00:00Z">
                <m:rPr>
                  <m:sty m:val="p"/>
                </m:rPr>
                <w:rPr>
                  <w:rFonts w:ascii="Cambria Math" w:hAnsi="Cambria Math"/>
                  <w:lang w:eastAsia="zh-CN"/>
                </w:rPr>
                <m:t>E</m:t>
              </w:ins>
            </m:r>
          </m:e>
          <m:sub>
            <m:r>
              <w:ins w:id="138" w:author="mmwave" w:date="2025-03-31T04:00:00Z">
                <m:rPr>
                  <m:sty m:val="p"/>
                </m:rPr>
                <w:rPr>
                  <w:rFonts w:ascii="Cambria Math" w:hAnsi="Cambria Math"/>
                  <w:lang w:eastAsia="zh-CN"/>
                </w:rPr>
                <m:t>ω</m:t>
              </w:ins>
            </m:r>
          </m:sub>
        </m:sSub>
        <m:d>
          <m:dPr>
            <m:ctrlPr>
              <w:ins w:id="139" w:author="mmwave" w:date="2025-03-31T04:00:00Z">
                <w:rPr>
                  <w:rFonts w:ascii="Cambria Math" w:hAnsi="Cambria Math"/>
                  <w:i/>
                  <w:lang w:eastAsia="zh-CN"/>
                </w:rPr>
              </w:ins>
            </m:ctrlPr>
          </m:dPr>
          <m:e>
            <m:sSub>
              <m:sSubPr>
                <m:ctrlPr>
                  <w:ins w:id="140" w:author="mmwave" w:date="2025-03-31T04:00:00Z">
                    <w:rPr>
                      <w:rFonts w:ascii="Cambria Math" w:hAnsi="Cambria Math"/>
                      <w:i/>
                      <w:lang w:eastAsia="zh-CN"/>
                    </w:rPr>
                  </w:ins>
                </m:ctrlPr>
              </m:sSubPr>
              <m:e>
                <m:acc>
                  <m:accPr>
                    <m:chr m:val="⃗"/>
                    <m:ctrlPr>
                      <w:ins w:id="141" w:author="mmwave" w:date="2025-03-31T04:00:00Z">
                        <w:rPr>
                          <w:rFonts w:ascii="Cambria Math" w:hAnsi="Cambria Math"/>
                          <w:i/>
                          <w:lang w:eastAsia="zh-CN"/>
                        </w:rPr>
                      </w:ins>
                    </m:ctrlPr>
                  </m:accPr>
                  <m:e>
                    <m:r>
                      <w:ins w:id="142" w:author="mmwave" w:date="2025-03-31T04:00:00Z">
                        <w:rPr>
                          <w:rFonts w:ascii="Cambria Math" w:hAnsi="Cambria Math"/>
                          <w:lang w:eastAsia="zh-CN"/>
                        </w:rPr>
                        <m:t>e</m:t>
                      </w:ins>
                    </m:r>
                  </m:e>
                </m:acc>
              </m:e>
              <m:sub>
                <m:r>
                  <w:ins w:id="143" w:author="mmwave" w:date="2025-03-31T04:00:00Z">
                    <w:rPr>
                      <w:rFonts w:ascii="Cambria Math" w:hAnsi="Cambria Math"/>
                      <w:lang w:eastAsia="zh-CN"/>
                    </w:rPr>
                    <m:t>x</m:t>
                  </w:ins>
                </m:r>
              </m:sub>
            </m:sSub>
            <m:r>
              <w:ins w:id="144" w:author="mmwave" w:date="2025-03-31T04:00:00Z">
                <w:rPr>
                  <w:rFonts w:ascii="Cambria Math" w:hAnsi="Cambria Math"/>
                  <w:lang w:eastAsia="zh-CN"/>
                </w:rPr>
                <m:t>+</m:t>
              </w:ins>
            </m:r>
            <m:sSub>
              <m:sSubPr>
                <m:ctrlPr>
                  <w:ins w:id="145" w:author="mmwave" w:date="2025-03-31T04:00:00Z">
                    <w:rPr>
                      <w:rFonts w:ascii="Cambria Math" w:hAnsi="Cambria Math"/>
                      <w:i/>
                      <w:lang w:eastAsia="zh-CN"/>
                    </w:rPr>
                  </w:ins>
                </m:ctrlPr>
              </m:sSubPr>
              <m:e>
                <m:acc>
                  <m:accPr>
                    <m:chr m:val="⃗"/>
                    <m:ctrlPr>
                      <w:ins w:id="146" w:author="mmwave" w:date="2025-03-31T04:00:00Z">
                        <w:rPr>
                          <w:rFonts w:ascii="Cambria Math" w:hAnsi="Cambria Math"/>
                          <w:i/>
                          <w:lang w:eastAsia="zh-CN"/>
                        </w:rPr>
                      </w:ins>
                    </m:ctrlPr>
                  </m:accPr>
                  <m:e>
                    <m:r>
                      <w:ins w:id="147" w:author="mmwave" w:date="2025-03-31T04:00:00Z">
                        <w:rPr>
                          <w:rFonts w:ascii="Cambria Math" w:hAnsi="Cambria Math"/>
                          <w:lang w:eastAsia="zh-CN"/>
                        </w:rPr>
                        <m:t>e</m:t>
                      </w:ins>
                    </m:r>
                  </m:e>
                </m:acc>
              </m:e>
              <m:sub>
                <m:r>
                  <w:ins w:id="148" w:author="mmwave" w:date="2025-03-31T04:00:00Z">
                    <w:rPr>
                      <w:rFonts w:ascii="Cambria Math" w:hAnsi="Cambria Math"/>
                      <w:lang w:eastAsia="zh-CN"/>
                    </w:rPr>
                    <m:t>y</m:t>
                  </w:ins>
                </m:r>
              </m:sub>
            </m:sSub>
          </m:e>
        </m:d>
        <m:func>
          <m:funcPr>
            <m:ctrlPr>
              <w:rPr>
                <w:rFonts w:ascii="Cambria Math" w:hAnsi="Cambria Math"/>
                <w:lang w:eastAsia="zh-CN"/>
              </w:rPr>
            </m:ctrlPr>
          </m:funcPr>
          <m:fName>
            <m:r>
              <m:rPr>
                <m:sty m:val="p"/>
              </m:rPr>
              <w:rPr>
                <w:rFonts w:ascii="Cambria Math" w:hAnsi="Cambria Math"/>
                <w:lang w:eastAsia="zh-CN"/>
              </w:rPr>
              <m:t>exp</m:t>
            </m:r>
          </m:fName>
          <m:e>
            <m:d>
              <m:dPr>
                <m:ctrlPr>
                  <w:ins w:id="149" w:author="mmwave" w:date="2025-03-31T04:00:00Z">
                    <w:rPr>
                      <w:rFonts w:ascii="Cambria Math" w:hAnsi="Cambria Math"/>
                      <w:i/>
                      <w:lang w:eastAsia="zh-CN"/>
                    </w:rPr>
                  </w:ins>
                </m:ctrlPr>
              </m:dPr>
              <m:e>
                <m:r>
                  <w:ins w:id="150" w:author="mmwave" w:date="2025-03-31T04:00:00Z">
                    <w:rPr>
                      <w:rFonts w:ascii="Cambria Math" w:hAnsi="Cambria Math"/>
                      <w:lang w:eastAsia="zh-CN"/>
                    </w:rPr>
                    <m:t>i</m:t>
                  </w:ins>
                </m:r>
                <m:d>
                  <m:dPr>
                    <m:ctrlPr>
                      <w:ins w:id="151" w:author="mmwave" w:date="2025-03-31T04:00:00Z">
                        <w:rPr>
                          <w:rFonts w:ascii="Cambria Math" w:hAnsi="Cambria Math"/>
                          <w:i/>
                          <w:lang w:eastAsia="zh-CN"/>
                        </w:rPr>
                      </w:ins>
                    </m:ctrlPr>
                  </m:dPr>
                  <m:e>
                    <m:acc>
                      <m:accPr>
                        <m:chr m:val="⃗"/>
                        <m:ctrlPr>
                          <w:ins w:id="152" w:author="mmwave" w:date="2025-03-31T04:00:00Z">
                            <w:rPr>
                              <w:rFonts w:ascii="Cambria Math" w:hAnsi="Cambria Math"/>
                              <w:i/>
                              <w:lang w:eastAsia="zh-CN"/>
                            </w:rPr>
                          </w:ins>
                        </m:ctrlPr>
                      </m:accPr>
                      <m:e>
                        <m:r>
                          <w:ins w:id="153" w:author="mmwave" w:date="2025-03-31T04:00:00Z">
                            <w:rPr>
                              <w:rFonts w:ascii="Cambria Math" w:hAnsi="Cambria Math"/>
                              <w:lang w:eastAsia="zh-CN"/>
                            </w:rPr>
                            <m:t>k</m:t>
                          </w:ins>
                        </m:r>
                      </m:e>
                    </m:acc>
                    <m:r>
                      <w:ins w:id="154" w:author="mmwave" w:date="2025-03-31T04:00:00Z">
                        <w:rPr>
                          <w:rFonts w:ascii="Cambria Math" w:hAnsi="Cambria Math"/>
                          <w:lang w:eastAsia="zh-CN"/>
                        </w:rPr>
                        <m:t>⋅</m:t>
                      </w:ins>
                    </m:r>
                    <m:acc>
                      <m:accPr>
                        <m:chr m:val="⃗"/>
                        <m:ctrlPr>
                          <w:ins w:id="155" w:author="mmwave" w:date="2025-03-31T04:01:00Z">
                            <w:rPr>
                              <w:rFonts w:ascii="Cambria Math" w:hAnsi="Cambria Math"/>
                              <w:i/>
                              <w:lang w:eastAsia="zh-CN"/>
                            </w:rPr>
                          </w:ins>
                        </m:ctrlPr>
                      </m:accPr>
                      <m:e>
                        <m:r>
                          <w:ins w:id="156" w:author="mmwave" w:date="2025-03-31T04:01:00Z">
                            <w:rPr>
                              <w:rFonts w:ascii="Cambria Math" w:hAnsi="Cambria Math"/>
                              <w:lang w:eastAsia="zh-CN"/>
                            </w:rPr>
                            <m:t>r</m:t>
                          </w:ins>
                        </m:r>
                      </m:e>
                    </m:acc>
                    <m:r>
                      <w:ins w:id="157" w:author="mmwave" w:date="2025-03-31T04:01:00Z">
                        <w:rPr>
                          <w:rFonts w:ascii="Cambria Math" w:hAnsi="Cambria Math"/>
                          <w:lang w:eastAsia="zh-CN"/>
                        </w:rPr>
                        <m:t>-ωt</m:t>
                      </w:ins>
                    </m:r>
                  </m:e>
                </m:d>
              </m:e>
            </m:d>
          </m:e>
        </m:func>
        <m:r>
          <w:ins w:id="158" w:author="mmwave" w:date="2025-03-31T04:03:00Z">
            <w:rPr>
              <w:rFonts w:ascii="Cambria Math" w:hAnsi="Cambria Math"/>
              <w:lang w:eastAsia="zh-CN"/>
            </w:rPr>
            <m:t>and</m:t>
          </w:ins>
        </m:r>
        <m:r>
          <w:ins w:id="159" w:author="mmwave" w:date="2025-03-31T04:04:00Z">
            <w:rPr>
              <w:rFonts w:ascii="Cambria Math" w:hAnsi="Cambria Math"/>
              <w:lang w:eastAsia="zh-CN"/>
            </w:rPr>
            <m:t xml:space="preserve"> </m:t>
          </w:ins>
        </m:r>
        <m:sSub>
          <m:sSubPr>
            <m:ctrlPr>
              <w:ins w:id="160" w:author="mmwave" w:date="2025-03-31T04:04:00Z">
                <w:rPr>
                  <w:rFonts w:ascii="Cambria Math" w:hAnsi="Cambria Math"/>
                  <w:i/>
                  <w:lang w:eastAsia="zh-CN"/>
                </w:rPr>
              </w:ins>
            </m:ctrlPr>
          </m:sSubPr>
          <m:e>
            <m:r>
              <w:ins w:id="161" w:author="mmwave" w:date="2025-03-31T04:04:00Z">
                <w:rPr>
                  <w:rFonts w:ascii="Cambria Math" w:hAnsi="Cambria Math"/>
                  <w:lang w:eastAsia="zh-CN"/>
                </w:rPr>
                <m:t>E</m:t>
              </w:ins>
            </m:r>
          </m:e>
          <m:sub>
            <m:r>
              <w:ins w:id="162" w:author="mmwave" w:date="2025-03-31T04:04:00Z">
                <w:rPr>
                  <w:rFonts w:ascii="Cambria Math" w:hAnsi="Cambria Math"/>
                  <w:lang w:eastAsia="zh-CN"/>
                </w:rPr>
                <m:t>L</m:t>
              </w:ins>
            </m:r>
          </m:sub>
        </m:sSub>
        <m:r>
          <w:ins w:id="163" w:author="mmwave" w:date="2025-03-31T04:04:00Z">
            <w:rPr>
              <w:rFonts w:ascii="Cambria Math" w:hAnsi="Cambria Math"/>
              <w:lang w:eastAsia="zh-CN"/>
            </w:rPr>
            <m:t>=</m:t>
          </w:ins>
        </m:r>
        <m:r>
          <w:ins w:id="164" w:author="mmwave" w:date="2025-03-31T04:03:00Z">
            <w:rPr>
              <w:rFonts w:ascii="Cambria Math" w:hAnsi="Cambria Math"/>
              <w:lang w:eastAsia="zh-CN"/>
            </w:rPr>
            <m:t xml:space="preserve"> </m:t>
          </w:ins>
        </m:r>
        <m:f>
          <m:fPr>
            <m:ctrlPr>
              <w:ins w:id="165" w:author="mmwave" w:date="2025-03-31T04:02:00Z">
                <w:rPr>
                  <w:rFonts w:ascii="Cambria Math" w:hAnsi="Cambria Math"/>
                  <w:i/>
                  <w:lang w:eastAsia="zh-CN"/>
                </w:rPr>
              </w:ins>
            </m:ctrlPr>
          </m:fPr>
          <m:num>
            <m:r>
              <w:ins w:id="166" w:author="mmwave" w:date="2025-03-31T04:02:00Z">
                <w:rPr>
                  <w:rFonts w:ascii="Cambria Math" w:hAnsi="Cambria Math"/>
                  <w:lang w:eastAsia="zh-CN"/>
                </w:rPr>
                <m:t>1</m:t>
              </w:ins>
            </m:r>
          </m:num>
          <m:den>
            <m:r>
              <w:ins w:id="167" w:author="mmwave" w:date="2025-03-31T04:02:00Z">
                <w:rPr>
                  <w:rFonts w:ascii="Cambria Math" w:hAnsi="Cambria Math"/>
                  <w:lang w:eastAsia="zh-CN"/>
                </w:rPr>
                <m:t>2</m:t>
              </w:ins>
            </m:r>
          </m:den>
        </m:f>
        <m:sSub>
          <m:sSubPr>
            <m:ctrlPr>
              <w:ins w:id="168" w:author="mmwave" w:date="2025-03-31T04:02:00Z">
                <w:rPr>
                  <w:rFonts w:ascii="Cambria Math" w:hAnsi="Cambria Math"/>
                  <w:i/>
                  <w:lang w:eastAsia="zh-CN"/>
                </w:rPr>
              </w:ins>
            </m:ctrlPr>
          </m:sSubPr>
          <m:e>
            <m:r>
              <w:ins w:id="169" w:author="mmwave" w:date="2025-03-31T04:02:00Z">
                <w:rPr>
                  <w:rFonts w:ascii="Cambria Math" w:hAnsi="Cambria Math"/>
                  <w:lang w:eastAsia="zh-CN"/>
                </w:rPr>
                <m:t>E</m:t>
              </w:ins>
            </m:r>
          </m:e>
          <m:sub>
            <m:r>
              <w:ins w:id="170" w:author="mmwave" w:date="2025-03-31T04:02:00Z">
                <w:rPr>
                  <w:rFonts w:ascii="Cambria Math" w:hAnsi="Cambria Math"/>
                  <w:lang w:eastAsia="zh-CN"/>
                </w:rPr>
                <m:t>ω</m:t>
              </w:ins>
            </m:r>
          </m:sub>
        </m:sSub>
        <m:d>
          <m:dPr>
            <m:ctrlPr>
              <w:ins w:id="171" w:author="mmwave" w:date="2025-03-31T04:02:00Z">
                <w:rPr>
                  <w:rFonts w:ascii="Cambria Math" w:hAnsi="Cambria Math"/>
                  <w:i/>
                  <w:lang w:eastAsia="zh-CN"/>
                </w:rPr>
              </w:ins>
            </m:ctrlPr>
          </m:dPr>
          <m:e>
            <m:sSub>
              <m:sSubPr>
                <m:ctrlPr>
                  <w:ins w:id="172" w:author="mmwave" w:date="2025-03-31T04:02:00Z">
                    <w:rPr>
                      <w:rFonts w:ascii="Cambria Math" w:hAnsi="Cambria Math"/>
                      <w:i/>
                      <w:lang w:eastAsia="zh-CN"/>
                    </w:rPr>
                  </w:ins>
                </m:ctrlPr>
              </m:sSubPr>
              <m:e>
                <m:acc>
                  <m:accPr>
                    <m:chr m:val="⃗"/>
                    <m:ctrlPr>
                      <w:ins w:id="173" w:author="mmwave" w:date="2025-03-31T04:02:00Z">
                        <w:rPr>
                          <w:rFonts w:ascii="Cambria Math" w:hAnsi="Cambria Math"/>
                          <w:i/>
                          <w:lang w:eastAsia="zh-CN"/>
                        </w:rPr>
                      </w:ins>
                    </m:ctrlPr>
                  </m:accPr>
                  <m:e>
                    <m:r>
                      <w:ins w:id="174" w:author="mmwave" w:date="2025-03-31T04:02:00Z">
                        <w:rPr>
                          <w:rFonts w:ascii="Cambria Math" w:hAnsi="Cambria Math"/>
                          <w:lang w:eastAsia="zh-CN"/>
                        </w:rPr>
                        <m:t>e</m:t>
                      </w:ins>
                    </m:r>
                  </m:e>
                </m:acc>
              </m:e>
              <m:sub>
                <m:r>
                  <w:ins w:id="175" w:author="mmwave" w:date="2025-03-31T04:02:00Z">
                    <w:rPr>
                      <w:rFonts w:ascii="Cambria Math" w:hAnsi="Cambria Math"/>
                      <w:lang w:eastAsia="zh-CN"/>
                    </w:rPr>
                    <m:t>x</m:t>
                  </w:ins>
                </m:r>
              </m:sub>
            </m:sSub>
            <m:r>
              <w:ins w:id="176" w:author="mmwave" w:date="2025-03-31T04:02:00Z">
                <w:rPr>
                  <w:rFonts w:ascii="Cambria Math" w:hAnsi="Cambria Math"/>
                  <w:lang w:eastAsia="zh-CN"/>
                </w:rPr>
                <m:t>-</m:t>
              </w:ins>
            </m:r>
            <m:sSub>
              <m:sSubPr>
                <m:ctrlPr>
                  <w:ins w:id="177" w:author="mmwave" w:date="2025-03-31T04:02:00Z">
                    <w:rPr>
                      <w:rFonts w:ascii="Cambria Math" w:hAnsi="Cambria Math"/>
                      <w:i/>
                      <w:lang w:eastAsia="zh-CN"/>
                    </w:rPr>
                  </w:ins>
                </m:ctrlPr>
              </m:sSubPr>
              <m:e>
                <m:acc>
                  <m:accPr>
                    <m:chr m:val="⃗"/>
                    <m:ctrlPr>
                      <w:ins w:id="178" w:author="mmwave" w:date="2025-03-31T04:02:00Z">
                        <w:rPr>
                          <w:rFonts w:ascii="Cambria Math" w:hAnsi="Cambria Math"/>
                          <w:i/>
                          <w:lang w:eastAsia="zh-CN"/>
                        </w:rPr>
                      </w:ins>
                    </m:ctrlPr>
                  </m:accPr>
                  <m:e>
                    <m:r>
                      <w:ins w:id="179" w:author="mmwave" w:date="2025-03-31T04:02:00Z">
                        <w:rPr>
                          <w:rFonts w:ascii="Cambria Math" w:hAnsi="Cambria Math"/>
                          <w:lang w:eastAsia="zh-CN"/>
                        </w:rPr>
                        <m:t>e</m:t>
                      </w:ins>
                    </m:r>
                  </m:e>
                </m:acc>
              </m:e>
              <m:sub>
                <m:r>
                  <w:ins w:id="180" w:author="mmwave" w:date="2025-03-31T04:02:00Z">
                    <w:rPr>
                      <w:rFonts w:ascii="Cambria Math" w:hAnsi="Cambria Math"/>
                      <w:lang w:eastAsia="zh-CN"/>
                    </w:rPr>
                    <m:t>y</m:t>
                  </w:ins>
                </m:r>
              </m:sub>
            </m:sSub>
          </m:e>
        </m:d>
        <m:r>
          <m:rPr>
            <m:sty m:val="p"/>
          </m:rPr>
          <w:rPr>
            <w:rFonts w:ascii="Cambria Math" w:hAnsi="Cambria Math"/>
            <w:lang w:eastAsia="zh-CN"/>
          </w:rPr>
          <m:t>exp⁡</m:t>
        </m:r>
        <m:r>
          <w:ins w:id="181" w:author="mmwave" w:date="2025-03-31T04:02:00Z">
            <w:rPr>
              <w:rFonts w:ascii="Cambria Math" w:hAnsi="Cambria Math"/>
              <w:lang w:eastAsia="zh-CN"/>
            </w:rPr>
            <m:t>(i</m:t>
          </w:ins>
        </m:r>
        <m:d>
          <m:dPr>
            <m:ctrlPr>
              <w:ins w:id="182" w:author="mmwave" w:date="2025-03-31T04:02:00Z">
                <w:rPr>
                  <w:rFonts w:ascii="Cambria Math" w:hAnsi="Cambria Math"/>
                  <w:i/>
                  <w:lang w:eastAsia="zh-CN"/>
                </w:rPr>
              </w:ins>
            </m:ctrlPr>
          </m:dPr>
          <m:e>
            <m:acc>
              <m:accPr>
                <m:chr m:val="⃗"/>
                <m:ctrlPr>
                  <w:ins w:id="183" w:author="mmwave" w:date="2025-03-31T04:02:00Z">
                    <w:rPr>
                      <w:rFonts w:ascii="Cambria Math" w:hAnsi="Cambria Math"/>
                      <w:i/>
                      <w:lang w:eastAsia="zh-CN"/>
                    </w:rPr>
                  </w:ins>
                </m:ctrlPr>
              </m:accPr>
              <m:e>
                <m:r>
                  <w:ins w:id="184" w:author="mmwave" w:date="2025-03-31T04:02:00Z">
                    <w:rPr>
                      <w:rFonts w:ascii="Cambria Math" w:hAnsi="Cambria Math"/>
                      <w:lang w:eastAsia="zh-CN"/>
                    </w:rPr>
                    <m:t>k</m:t>
                  </w:ins>
                </m:r>
              </m:e>
            </m:acc>
            <m:r>
              <w:ins w:id="185" w:author="mmwave" w:date="2025-03-31T04:03:00Z">
                <w:rPr>
                  <w:rFonts w:ascii="Cambria Math" w:hAnsi="Cambria Math"/>
                  <w:lang w:eastAsia="zh-CN"/>
                </w:rPr>
                <m:t>⋅</m:t>
              </w:ins>
            </m:r>
            <m:acc>
              <m:accPr>
                <m:chr m:val="⃗"/>
                <m:ctrlPr>
                  <w:ins w:id="186" w:author="mmwave" w:date="2025-03-31T04:03:00Z">
                    <w:rPr>
                      <w:rFonts w:ascii="Cambria Math" w:hAnsi="Cambria Math"/>
                      <w:i/>
                      <w:lang w:eastAsia="zh-CN"/>
                    </w:rPr>
                  </w:ins>
                </m:ctrlPr>
              </m:accPr>
              <m:e>
                <m:r>
                  <w:ins w:id="187" w:author="mmwave" w:date="2025-03-31T04:03:00Z">
                    <w:rPr>
                      <w:rFonts w:ascii="Cambria Math" w:hAnsi="Cambria Math"/>
                      <w:lang w:eastAsia="zh-CN"/>
                    </w:rPr>
                    <m:t>r</m:t>
                  </w:ins>
                </m:r>
              </m:e>
            </m:acc>
            <m:r>
              <w:ins w:id="188" w:author="mmwave" w:date="2025-03-31T04:03:00Z">
                <w:rPr>
                  <w:rFonts w:ascii="Cambria Math" w:hAnsi="Cambria Math"/>
                  <w:lang w:eastAsia="zh-CN"/>
                </w:rPr>
                <m:t>-ωt</m:t>
              </w:ins>
            </m:r>
          </m:e>
        </m:d>
        <m:r>
          <w:ins w:id="189" w:author="mmwave" w:date="2025-03-31T04:03:00Z">
            <w:rPr>
              <w:rFonts w:ascii="Cambria Math" w:hAnsi="Cambria Math"/>
              <w:lang w:eastAsia="zh-CN"/>
            </w:rPr>
            <m:t>)</m:t>
          </w:ins>
        </m:r>
      </m:oMath>
      <w:ins w:id="190" w:author="mmwave" w:date="2025-03-31T04:04:00Z">
        <w:r w:rsidR="000E38B6">
          <w:rPr>
            <w:lang w:eastAsia="zh-CN"/>
          </w:rPr>
          <w:t>.</w:t>
        </w:r>
      </w:ins>
      <w:ins w:id="191" w:author="mmwave" w:date="2025-03-31T04:05:00Z">
        <w:r w:rsidR="000E38B6">
          <w:rPr>
            <w:lang w:eastAsia="zh-CN"/>
          </w:rPr>
          <w:t xml:space="preserve"> </w:t>
        </w:r>
      </w:ins>
      <w:ins w:id="192" w:author="mmwave" w:date="2025-03-31T04:09:00Z">
        <w:r w:rsidR="001553FF">
          <w:rPr>
            <w:lang w:eastAsia="zh-CN"/>
          </w:rPr>
          <w:t>If</w:t>
        </w:r>
      </w:ins>
      <w:ins w:id="193" w:author="mmwave" w:date="2025-03-31T04:05:00Z">
        <w:r w:rsidR="000E38B6">
          <w:rPr>
            <w:lang w:eastAsia="zh-CN"/>
          </w:rPr>
          <w:t xml:space="preserve"> the wave</w:t>
        </w:r>
      </w:ins>
      <w:ins w:id="194" w:author="mmwave" w:date="2025-03-31T04:06:00Z">
        <w:r w:rsidR="000E38B6">
          <w:rPr>
            <w:lang w:eastAsia="zh-CN"/>
          </w:rPr>
          <w:t>vector align in y</w:t>
        </w:r>
      </w:ins>
      <w:ins w:id="195" w:author="mmwave" w:date="2025-03-31T04:26:00Z">
        <w:r w:rsidR="002D46DF">
          <w:rPr>
            <w:lang w:eastAsia="zh-CN"/>
          </w:rPr>
          <w:t>-z</w:t>
        </w:r>
      </w:ins>
      <w:ins w:id="196" w:author="mmwave" w:date="2025-03-31T04:06:00Z">
        <w:r w:rsidR="000E38B6">
          <w:rPr>
            <w:lang w:eastAsia="zh-CN"/>
          </w:rPr>
          <w:t xml:space="preserve"> plan</w:t>
        </w:r>
      </w:ins>
      <w:ins w:id="197" w:author="mmwave" w:date="2025-03-31T04:26:00Z">
        <w:r w:rsidR="002D46DF">
          <w:rPr>
            <w:lang w:eastAsia="zh-CN"/>
          </w:rPr>
          <w:t>e</w:t>
        </w:r>
      </w:ins>
      <w:ins w:id="198" w:author="mmwave" w:date="2025-03-31T04:06:00Z">
        <w:r w:rsidR="000E38B6">
          <w:rPr>
            <w:lang w:eastAsia="zh-CN"/>
          </w:rPr>
          <w:t xml:space="preserve"> </w:t>
        </w:r>
      </w:ins>
      <w:ins w:id="199" w:author="mmwave" w:date="2025-03-31T04:11:00Z">
        <w:r w:rsidR="001553FF">
          <w:rPr>
            <w:lang w:eastAsia="zh-CN"/>
          </w:rPr>
          <w:t>with a</w:t>
        </w:r>
      </w:ins>
      <w:ins w:id="200" w:author="mmwave" w:date="2025-03-31T04:08:00Z">
        <w:r w:rsidR="001553FF">
          <w:rPr>
            <w:lang w:eastAsia="zh-CN"/>
          </w:rPr>
          <w:t xml:space="preserve"> </w:t>
        </w:r>
      </w:ins>
      <w:ins w:id="201" w:author="mmwave" w:date="2025-03-31T04:06:00Z">
        <w:r w:rsidR="001553FF">
          <w:rPr>
            <w:lang w:eastAsia="zh-CN"/>
          </w:rPr>
          <w:t>cross</w:t>
        </w:r>
      </w:ins>
      <w:ins w:id="202" w:author="mmwave" w:date="2025-03-31T04:08:00Z">
        <w:r w:rsidR="001553FF">
          <w:rPr>
            <w:lang w:eastAsia="zh-CN"/>
          </w:rPr>
          <w:t>ing</w:t>
        </w:r>
      </w:ins>
      <w:ins w:id="203" w:author="mmwave" w:date="2025-03-31T04:07:00Z">
        <w:r w:rsidR="001553FF">
          <w:rPr>
            <w:lang w:eastAsia="zh-CN"/>
          </w:rPr>
          <w:t xml:space="preserve"> angle </w:t>
        </w:r>
        <m:oMath>
          <m:sSub>
            <m:sSubPr>
              <m:ctrlPr>
                <w:rPr>
                  <w:rFonts w:ascii="Cambria Math" w:hAnsi="Cambria Math"/>
                  <w:lang w:eastAsia="zh-CN"/>
                </w:rPr>
              </m:ctrlPr>
            </m:sSubPr>
            <m:e>
              <m:r>
                <m:rPr>
                  <m:sty m:val="p"/>
                </m:rPr>
                <w:rPr>
                  <w:rFonts w:ascii="Cambria Math" w:hAnsi="Cambria Math"/>
                  <w:lang w:eastAsia="zh-CN"/>
                </w:rPr>
                <m:t>θ</m:t>
              </m:r>
            </m:e>
            <m:sub>
              <m:r>
                <m:rPr>
                  <m:sty m:val="p"/>
                </m:rPr>
                <w:rPr>
                  <w:rFonts w:ascii="Cambria Math" w:hAnsi="Cambria Math"/>
                  <w:lang w:eastAsia="zh-CN"/>
                </w:rPr>
                <m:t>k</m:t>
              </m:r>
            </m:sub>
          </m:sSub>
        </m:oMath>
      </w:ins>
      <w:ins w:id="204" w:author="mmwave" w:date="2025-03-31T04:08:00Z">
        <w:r w:rsidR="001553FF">
          <w:rPr>
            <w:lang w:eastAsia="zh-CN"/>
          </w:rPr>
          <w:t xml:space="preserve">, the </w:t>
        </w:r>
      </w:ins>
      <w:ins w:id="205" w:author="mmwave" w:date="2025-03-31T04:10:00Z">
        <w:r w:rsidR="001553FF">
          <w:rPr>
            <w:lang w:eastAsia="zh-CN"/>
          </w:rPr>
          <w:t xml:space="preserve">new coordinate unit vector </w:t>
        </w:r>
      </w:ins>
      <w:ins w:id="206" w:author="mmwave" w:date="2025-03-31T04:15:00Z">
        <w:r w:rsidR="001553FF">
          <w:rPr>
            <w:lang w:eastAsia="zh-CN"/>
          </w:rPr>
          <w:t>in wave expressi</w:t>
        </w:r>
      </w:ins>
      <w:ins w:id="207" w:author="mmwave" w:date="2025-03-31T04:16:00Z">
        <w:r w:rsidR="001553FF">
          <w:rPr>
            <w:lang w:eastAsia="zh-CN"/>
          </w:rPr>
          <w:t xml:space="preserve">on </w:t>
        </w:r>
      </w:ins>
      <w:ins w:id="208" w:author="mmwave" w:date="2025-03-31T04:10:00Z">
        <w:r w:rsidR="001553FF">
          <w:rPr>
            <w:lang w:eastAsia="zh-CN"/>
          </w:rPr>
          <w:t xml:space="preserve">should be </w:t>
        </w:r>
      </w:ins>
    </w:p>
    <w:p w14:paraId="4D241B7C" w14:textId="3AF3F050" w:rsidR="001553FF" w:rsidRDefault="001553FF" w:rsidP="000E38B6">
      <w:pPr>
        <w:pStyle w:val="IOPText"/>
        <w:rPr>
          <w:ins w:id="209" w:author="mmwave" w:date="2025-03-31T04:10:00Z"/>
          <w:lang w:eastAsia="zh-CN"/>
        </w:rPr>
      </w:pPr>
      <m:oMathPara>
        <m:oMath>
          <m:d>
            <m:dPr>
              <m:begChr m:val="["/>
              <m:endChr m:val="]"/>
              <m:ctrlPr>
                <w:ins w:id="210" w:author="mmwave" w:date="2025-03-31T04:13:00Z">
                  <w:rPr>
                    <w:rFonts w:ascii="Cambria Math" w:hAnsi="Cambria Math"/>
                    <w:i/>
                    <w:lang w:eastAsia="zh-CN"/>
                  </w:rPr>
                </w:ins>
              </m:ctrlPr>
            </m:dPr>
            <m:e>
              <m:m>
                <m:mPr>
                  <m:mcs>
                    <m:mc>
                      <m:mcPr>
                        <m:count m:val="1"/>
                        <m:mcJc m:val="center"/>
                      </m:mcPr>
                    </m:mc>
                  </m:mcs>
                  <m:ctrlPr>
                    <w:ins w:id="211" w:author="mmwave" w:date="2025-03-31T04:12:00Z">
                      <w:rPr>
                        <w:rFonts w:ascii="Cambria Math" w:hAnsi="Cambria Math"/>
                        <w:lang w:eastAsia="zh-CN"/>
                      </w:rPr>
                    </w:ins>
                  </m:ctrlPr>
                </m:mPr>
                <m:mr>
                  <m:e>
                    <m:sSubSup>
                      <m:sSubSupPr>
                        <m:ctrlPr>
                          <w:ins w:id="212" w:author="mmwave" w:date="2025-03-31T04:15:00Z">
                            <w:rPr>
                              <w:rFonts w:ascii="Cambria Math" w:hAnsi="Cambria Math"/>
                              <w:i/>
                              <w:lang w:eastAsia="zh-CN"/>
                            </w:rPr>
                          </w:ins>
                        </m:ctrlPr>
                      </m:sSubSupPr>
                      <m:e>
                        <m:acc>
                          <m:accPr>
                            <m:chr m:val="⃗"/>
                            <m:ctrlPr>
                              <w:ins w:id="213" w:author="mmwave" w:date="2025-03-31T04:15:00Z">
                                <w:rPr>
                                  <w:rFonts w:ascii="Cambria Math" w:hAnsi="Cambria Math"/>
                                  <w:i/>
                                  <w:lang w:eastAsia="zh-CN"/>
                                </w:rPr>
                              </w:ins>
                            </m:ctrlPr>
                          </m:accPr>
                          <m:e>
                            <m:r>
                              <w:ins w:id="214" w:author="mmwave" w:date="2025-03-31T04:15:00Z">
                                <w:rPr>
                                  <w:rFonts w:ascii="Cambria Math" w:hAnsi="Cambria Math"/>
                                  <w:lang w:eastAsia="zh-CN"/>
                                </w:rPr>
                                <m:t>e</m:t>
                              </w:ins>
                            </m:r>
                          </m:e>
                        </m:acc>
                      </m:e>
                      <m:sub>
                        <m:r>
                          <w:ins w:id="215" w:author="mmwave" w:date="2025-03-31T04:15:00Z">
                            <w:rPr>
                              <w:rFonts w:ascii="Cambria Math" w:hAnsi="Cambria Math"/>
                              <w:lang w:eastAsia="zh-CN"/>
                            </w:rPr>
                            <m:t>x</m:t>
                          </w:ins>
                        </m:r>
                      </m:sub>
                      <m:sup>
                        <m:r>
                          <w:ins w:id="216" w:author="mmwave" w:date="2025-03-31T04:15:00Z">
                            <w:rPr>
                              <w:rFonts w:ascii="Cambria Math" w:hAnsi="Cambria Math"/>
                              <w:lang w:eastAsia="zh-CN"/>
                            </w:rPr>
                            <m:t>'</m:t>
                          </w:ins>
                        </m:r>
                      </m:sup>
                    </m:sSubSup>
                  </m:e>
                </m:mr>
                <m:mr>
                  <m:e>
                    <m:sSubSup>
                      <m:sSubSupPr>
                        <m:ctrlPr>
                          <w:ins w:id="217" w:author="mmwave" w:date="2025-03-31T04:14:00Z">
                            <w:rPr>
                              <w:rFonts w:ascii="Cambria Math" w:hAnsi="Cambria Math"/>
                              <w:i/>
                              <w:lang w:eastAsia="zh-CN"/>
                            </w:rPr>
                          </w:ins>
                        </m:ctrlPr>
                      </m:sSubSupPr>
                      <m:e>
                        <m:acc>
                          <m:accPr>
                            <m:chr m:val="⃗"/>
                            <m:ctrlPr>
                              <w:ins w:id="218" w:author="mmwave" w:date="2025-03-31T04:14:00Z">
                                <w:rPr>
                                  <w:rFonts w:ascii="Cambria Math" w:hAnsi="Cambria Math"/>
                                  <w:i/>
                                  <w:lang w:eastAsia="zh-CN"/>
                                </w:rPr>
                              </w:ins>
                            </m:ctrlPr>
                          </m:accPr>
                          <m:e>
                            <m:r>
                              <w:ins w:id="219" w:author="mmwave" w:date="2025-03-31T04:14:00Z">
                                <w:rPr>
                                  <w:rFonts w:ascii="Cambria Math" w:hAnsi="Cambria Math"/>
                                  <w:lang w:eastAsia="zh-CN"/>
                                </w:rPr>
                                <m:t>e</m:t>
                              </w:ins>
                            </m:r>
                          </m:e>
                        </m:acc>
                      </m:e>
                      <m:sub>
                        <m:r>
                          <w:ins w:id="220" w:author="mmwave" w:date="2025-03-31T04:14:00Z">
                            <w:rPr>
                              <w:rFonts w:ascii="Cambria Math" w:hAnsi="Cambria Math"/>
                              <w:lang w:eastAsia="zh-CN"/>
                            </w:rPr>
                            <m:t>y</m:t>
                          </w:ins>
                        </m:r>
                      </m:sub>
                      <m:sup>
                        <m:r>
                          <w:ins w:id="221" w:author="mmwave" w:date="2025-03-31T04:14:00Z">
                            <w:rPr>
                              <w:rFonts w:ascii="Cambria Math" w:hAnsi="Cambria Math"/>
                              <w:lang w:eastAsia="zh-CN"/>
                            </w:rPr>
                            <m:t>'</m:t>
                          </w:ins>
                        </m:r>
                      </m:sup>
                    </m:sSubSup>
                  </m:e>
                </m:mr>
              </m:m>
            </m:e>
          </m:d>
          <m:r>
            <w:ins w:id="222" w:author="mmwave" w:date="2025-03-31T04:15:00Z">
              <w:rPr>
                <w:rFonts w:ascii="Cambria Math" w:hAnsi="Cambria Math"/>
                <w:lang w:eastAsia="zh-CN"/>
              </w:rPr>
              <m:t>=</m:t>
            </w:ins>
          </m:r>
          <m:d>
            <m:dPr>
              <m:begChr m:val="["/>
              <m:endChr m:val="]"/>
              <m:ctrlPr>
                <w:ins w:id="223" w:author="mmwave" w:date="2025-03-31T04:27:00Z">
                  <w:rPr>
                    <w:rFonts w:ascii="Cambria Math" w:hAnsi="Cambria Math"/>
                    <w:i/>
                    <w:lang w:eastAsia="zh-CN"/>
                  </w:rPr>
                </w:ins>
              </m:ctrlPr>
            </m:dPr>
            <m:e>
              <m:m>
                <m:mPr>
                  <m:mcs>
                    <m:mc>
                      <m:mcPr>
                        <m:count m:val="3"/>
                        <m:mcJc m:val="center"/>
                      </m:mcPr>
                    </m:mc>
                  </m:mcs>
                  <m:ctrlPr>
                    <w:ins w:id="224" w:author="mmwave" w:date="2025-03-31T04:27:00Z">
                      <w:rPr>
                        <w:rFonts w:ascii="Cambria Math" w:hAnsi="Cambria Math"/>
                        <w:i/>
                        <w:lang w:eastAsia="zh-CN"/>
                      </w:rPr>
                    </w:ins>
                  </m:ctrlPr>
                </m:mPr>
                <m:mr>
                  <m:e>
                    <m:r>
                      <w:ins w:id="225" w:author="mmwave" w:date="2025-03-31T04:31:00Z">
                        <w:rPr>
                          <w:rFonts w:ascii="Cambria Math" w:hAnsi="Cambria Math"/>
                          <w:lang w:eastAsia="zh-CN"/>
                        </w:rPr>
                        <m:t>1</m:t>
                      </w:ins>
                    </m:r>
                  </m:e>
                  <m:e>
                    <m:r>
                      <w:ins w:id="226" w:author="mmwave" w:date="2025-03-31T04:31:00Z">
                        <w:rPr>
                          <w:rFonts w:ascii="Cambria Math" w:hAnsi="Cambria Math"/>
                          <w:lang w:eastAsia="zh-CN"/>
                        </w:rPr>
                        <m:t>0</m:t>
                      </w:ins>
                    </m:r>
                  </m:e>
                  <m:e>
                    <m:r>
                      <w:ins w:id="227" w:author="mmwave" w:date="2025-03-31T04:31:00Z">
                        <w:rPr>
                          <w:rFonts w:ascii="Cambria Math" w:hAnsi="Cambria Math"/>
                          <w:lang w:eastAsia="zh-CN"/>
                        </w:rPr>
                        <m:t>0</m:t>
                      </w:ins>
                    </m:r>
                  </m:e>
                </m:mr>
                <m:mr>
                  <m:e>
                    <m:r>
                      <w:ins w:id="228" w:author="mmwave" w:date="2025-03-31T04:31:00Z">
                        <w:rPr>
                          <w:rFonts w:ascii="Cambria Math" w:hAnsi="Cambria Math"/>
                          <w:lang w:eastAsia="zh-CN"/>
                        </w:rPr>
                        <m:t>0</m:t>
                      </w:ins>
                    </m:r>
                  </m:e>
                  <m:e>
                    <m:func>
                      <m:funcPr>
                        <m:ctrlPr>
                          <w:rPr>
                            <w:rFonts w:ascii="Cambria Math" w:hAnsi="Cambria Math"/>
                            <w:lang w:eastAsia="zh-CN"/>
                          </w:rPr>
                        </m:ctrlPr>
                      </m:funcPr>
                      <m:fName>
                        <m:r>
                          <m:rPr>
                            <m:sty m:val="p"/>
                          </m:rPr>
                          <w:rPr>
                            <w:rFonts w:ascii="Cambria Math" w:hAnsi="Cambria Math"/>
                            <w:lang w:eastAsia="zh-CN"/>
                          </w:rPr>
                          <m:t>cos</m:t>
                        </m:r>
                      </m:fName>
                      <m:e>
                        <m:d>
                          <m:dPr>
                            <m:ctrlPr>
                              <w:ins w:id="229" w:author="mmwave" w:date="2025-03-31T04:31:00Z">
                                <w:rPr>
                                  <w:rFonts w:ascii="Cambria Math" w:hAnsi="Cambria Math"/>
                                  <w:i/>
                                  <w:lang w:eastAsia="zh-CN"/>
                                </w:rPr>
                              </w:ins>
                            </m:ctrlPr>
                          </m:dPr>
                          <m:e>
                            <m:sSub>
                              <m:sSubPr>
                                <m:ctrlPr>
                                  <w:ins w:id="230" w:author="mmwave" w:date="2025-03-31T04:31:00Z">
                                    <w:rPr>
                                      <w:rFonts w:ascii="Cambria Math" w:hAnsi="Cambria Math"/>
                                      <w:i/>
                                      <w:lang w:eastAsia="zh-CN"/>
                                    </w:rPr>
                                  </w:ins>
                                </m:ctrlPr>
                              </m:sSubPr>
                              <m:e>
                                <m:r>
                                  <w:ins w:id="231" w:author="mmwave" w:date="2025-03-31T04:31:00Z">
                                    <w:rPr>
                                      <w:rFonts w:ascii="Cambria Math" w:hAnsi="Cambria Math"/>
                                      <w:lang w:eastAsia="zh-CN"/>
                                    </w:rPr>
                                    <m:t>θ</m:t>
                                  </w:ins>
                                </m:r>
                              </m:e>
                              <m:sub>
                                <m:r>
                                  <w:ins w:id="232" w:author="mmwave" w:date="2025-03-31T04:31:00Z">
                                    <w:rPr>
                                      <w:rFonts w:ascii="Cambria Math" w:hAnsi="Cambria Math"/>
                                      <w:lang w:eastAsia="zh-CN"/>
                                    </w:rPr>
                                    <m:t>k</m:t>
                                  </w:ins>
                                </m:r>
                              </m:sub>
                            </m:sSub>
                          </m:e>
                        </m:d>
                      </m:e>
                    </m:func>
                  </m:e>
                  <m:e>
                    <m:func>
                      <m:funcPr>
                        <m:ctrlPr>
                          <w:rPr>
                            <w:rFonts w:ascii="Cambria Math" w:hAnsi="Cambria Math"/>
                            <w:lang w:eastAsia="zh-CN"/>
                          </w:rPr>
                        </m:ctrlPr>
                      </m:funcPr>
                      <m:fName>
                        <m:r>
                          <m:rPr>
                            <m:sty m:val="p"/>
                          </m:rPr>
                          <w:rPr>
                            <w:rFonts w:ascii="Cambria Math" w:hAnsi="Cambria Math"/>
                            <w:lang w:eastAsia="zh-CN"/>
                          </w:rPr>
                          <m:t>sin</m:t>
                        </m:r>
                      </m:fName>
                      <m:e>
                        <m:d>
                          <m:dPr>
                            <m:ctrlPr>
                              <w:ins w:id="233" w:author="mmwave" w:date="2025-03-31T04:32:00Z">
                                <w:rPr>
                                  <w:rFonts w:ascii="Cambria Math" w:hAnsi="Cambria Math"/>
                                  <w:i/>
                                  <w:lang w:eastAsia="zh-CN"/>
                                </w:rPr>
                              </w:ins>
                            </m:ctrlPr>
                          </m:dPr>
                          <m:e>
                            <m:sSub>
                              <m:sSubPr>
                                <m:ctrlPr>
                                  <w:ins w:id="234" w:author="mmwave" w:date="2025-03-31T04:32:00Z">
                                    <w:rPr>
                                      <w:rFonts w:ascii="Cambria Math" w:hAnsi="Cambria Math"/>
                                      <w:i/>
                                      <w:lang w:eastAsia="zh-CN"/>
                                    </w:rPr>
                                  </w:ins>
                                </m:ctrlPr>
                              </m:sSubPr>
                              <m:e>
                                <m:r>
                                  <w:ins w:id="235" w:author="mmwave" w:date="2025-03-31T04:32:00Z">
                                    <w:rPr>
                                      <w:rFonts w:ascii="Cambria Math" w:hAnsi="Cambria Math"/>
                                      <w:lang w:eastAsia="zh-CN"/>
                                    </w:rPr>
                                    <m:t>θ</m:t>
                                  </w:ins>
                                </m:r>
                              </m:e>
                              <m:sub>
                                <m:r>
                                  <w:ins w:id="236" w:author="mmwave" w:date="2025-03-31T04:32:00Z">
                                    <w:rPr>
                                      <w:rFonts w:ascii="Cambria Math" w:hAnsi="Cambria Math"/>
                                      <w:lang w:eastAsia="zh-CN"/>
                                    </w:rPr>
                                    <m:t>k</m:t>
                                  </w:ins>
                                </m:r>
                              </m:sub>
                            </m:sSub>
                          </m:e>
                        </m:d>
                      </m:e>
                    </m:func>
                  </m:e>
                </m:mr>
              </m:m>
            </m:e>
          </m:d>
          <m:r>
            <w:ins w:id="237" w:author="mmwave" w:date="2025-03-31T04:33:00Z">
              <w:rPr>
                <w:rFonts w:ascii="Cambria Math" w:hAnsi="Cambria Math"/>
                <w:lang w:eastAsia="zh-CN"/>
              </w:rPr>
              <m:t>⋅</m:t>
            </w:ins>
          </m:r>
          <m:d>
            <m:dPr>
              <m:begChr m:val="["/>
              <m:endChr m:val="]"/>
              <m:ctrlPr>
                <w:ins w:id="238" w:author="mmwave" w:date="2025-03-31T04:33:00Z">
                  <w:rPr>
                    <w:rFonts w:ascii="Cambria Math" w:hAnsi="Cambria Math"/>
                    <w:i/>
                    <w:lang w:eastAsia="zh-CN"/>
                  </w:rPr>
                </w:ins>
              </m:ctrlPr>
            </m:dPr>
            <m:e>
              <m:m>
                <m:mPr>
                  <m:mcs>
                    <m:mc>
                      <m:mcPr>
                        <m:count m:val="1"/>
                        <m:mcJc m:val="center"/>
                      </m:mcPr>
                    </m:mc>
                  </m:mcs>
                  <m:ctrlPr>
                    <w:ins w:id="239" w:author="mmwave" w:date="2025-03-31T04:33:00Z">
                      <w:rPr>
                        <w:rFonts w:ascii="Cambria Math" w:hAnsi="Cambria Math"/>
                        <w:i/>
                        <w:lang w:eastAsia="zh-CN"/>
                      </w:rPr>
                    </w:ins>
                  </m:ctrlPr>
                </m:mPr>
                <m:mr>
                  <m:e>
                    <m:sSub>
                      <m:sSubPr>
                        <m:ctrlPr>
                          <w:ins w:id="240" w:author="mmwave" w:date="2025-03-31T04:34:00Z">
                            <w:rPr>
                              <w:rFonts w:ascii="Cambria Math" w:hAnsi="Cambria Math"/>
                              <w:i/>
                              <w:lang w:eastAsia="zh-CN"/>
                            </w:rPr>
                          </w:ins>
                        </m:ctrlPr>
                      </m:sSubPr>
                      <m:e>
                        <m:acc>
                          <m:accPr>
                            <m:chr m:val="⃗"/>
                            <m:ctrlPr>
                              <w:ins w:id="241" w:author="mmwave" w:date="2025-03-31T04:34:00Z">
                                <w:rPr>
                                  <w:rFonts w:ascii="Cambria Math" w:hAnsi="Cambria Math"/>
                                  <w:i/>
                                  <w:lang w:eastAsia="zh-CN"/>
                                </w:rPr>
                              </w:ins>
                            </m:ctrlPr>
                          </m:accPr>
                          <m:e>
                            <m:r>
                              <w:ins w:id="242" w:author="mmwave" w:date="2025-03-31T04:34:00Z">
                                <w:rPr>
                                  <w:rFonts w:ascii="Cambria Math" w:hAnsi="Cambria Math"/>
                                  <w:lang w:eastAsia="zh-CN"/>
                                </w:rPr>
                                <m:t>e</m:t>
                              </w:ins>
                            </m:r>
                          </m:e>
                        </m:acc>
                      </m:e>
                      <m:sub>
                        <m:r>
                          <w:ins w:id="243" w:author="mmwave" w:date="2025-03-31T04:34:00Z">
                            <w:rPr>
                              <w:rFonts w:ascii="Cambria Math" w:hAnsi="Cambria Math"/>
                              <w:lang w:eastAsia="zh-CN"/>
                            </w:rPr>
                            <m:t>x</m:t>
                          </w:ins>
                        </m:r>
                      </m:sub>
                    </m:sSub>
                  </m:e>
                </m:mr>
                <m:mr>
                  <m:e>
                    <m:sSub>
                      <m:sSubPr>
                        <m:ctrlPr>
                          <w:ins w:id="244" w:author="mmwave" w:date="2025-03-31T04:34:00Z">
                            <w:rPr>
                              <w:rFonts w:ascii="Cambria Math" w:hAnsi="Cambria Math"/>
                              <w:i/>
                              <w:lang w:eastAsia="zh-CN"/>
                            </w:rPr>
                          </w:ins>
                        </m:ctrlPr>
                      </m:sSubPr>
                      <m:e>
                        <m:acc>
                          <m:accPr>
                            <m:chr m:val="⃗"/>
                            <m:ctrlPr>
                              <w:ins w:id="245" w:author="mmwave" w:date="2025-03-31T04:34:00Z">
                                <w:rPr>
                                  <w:rFonts w:ascii="Cambria Math" w:hAnsi="Cambria Math"/>
                                  <w:i/>
                                  <w:lang w:eastAsia="zh-CN"/>
                                </w:rPr>
                              </w:ins>
                            </m:ctrlPr>
                          </m:accPr>
                          <m:e>
                            <m:r>
                              <w:ins w:id="246" w:author="mmwave" w:date="2025-03-31T04:34:00Z">
                                <w:rPr>
                                  <w:rFonts w:ascii="Cambria Math" w:hAnsi="Cambria Math"/>
                                  <w:lang w:eastAsia="zh-CN"/>
                                </w:rPr>
                                <m:t>e</m:t>
                              </w:ins>
                            </m:r>
                          </m:e>
                        </m:acc>
                      </m:e>
                      <m:sub>
                        <m:r>
                          <w:ins w:id="247" w:author="mmwave" w:date="2025-03-31T04:34:00Z">
                            <w:rPr>
                              <w:rFonts w:ascii="Cambria Math" w:hAnsi="Cambria Math"/>
                              <w:lang w:eastAsia="zh-CN"/>
                            </w:rPr>
                            <m:t>y</m:t>
                          </w:ins>
                        </m:r>
                      </m:sub>
                    </m:sSub>
                  </m:e>
                </m:mr>
                <m:mr>
                  <m:e>
                    <m:sSub>
                      <m:sSubPr>
                        <m:ctrlPr>
                          <w:ins w:id="248" w:author="mmwave" w:date="2025-03-31T04:34:00Z">
                            <w:rPr>
                              <w:rFonts w:ascii="Cambria Math" w:hAnsi="Cambria Math"/>
                              <w:i/>
                              <w:lang w:eastAsia="zh-CN"/>
                            </w:rPr>
                          </w:ins>
                        </m:ctrlPr>
                      </m:sSubPr>
                      <m:e>
                        <m:acc>
                          <m:accPr>
                            <m:chr m:val="⃗"/>
                            <m:ctrlPr>
                              <w:ins w:id="249" w:author="mmwave" w:date="2025-03-31T04:34:00Z">
                                <w:rPr>
                                  <w:rFonts w:ascii="Cambria Math" w:hAnsi="Cambria Math"/>
                                  <w:i/>
                                  <w:lang w:eastAsia="zh-CN"/>
                                </w:rPr>
                              </w:ins>
                            </m:ctrlPr>
                          </m:accPr>
                          <m:e>
                            <m:r>
                              <w:ins w:id="250" w:author="mmwave" w:date="2025-03-31T04:34:00Z">
                                <w:rPr>
                                  <w:rFonts w:ascii="Cambria Math" w:hAnsi="Cambria Math"/>
                                  <w:lang w:eastAsia="zh-CN"/>
                                </w:rPr>
                                <m:t>e</m:t>
                              </w:ins>
                            </m:r>
                          </m:e>
                        </m:acc>
                      </m:e>
                      <m:sub>
                        <m:r>
                          <w:ins w:id="251" w:author="mmwave" w:date="2025-03-31T04:34:00Z">
                            <w:rPr>
                              <w:rFonts w:ascii="Cambria Math" w:hAnsi="Cambria Math"/>
                              <w:lang w:eastAsia="zh-CN"/>
                            </w:rPr>
                            <m:t>z</m:t>
                          </w:ins>
                        </m:r>
                      </m:sub>
                    </m:sSub>
                  </m:e>
                </m:mr>
              </m:m>
            </m:e>
          </m:d>
        </m:oMath>
      </m:oMathPara>
    </w:p>
    <w:p w14:paraId="5BAE9FC9" w14:textId="4725ED9A" w:rsidR="00E13CF0" w:rsidRDefault="001553FF" w:rsidP="000E38B6">
      <w:pPr>
        <w:pStyle w:val="IOPText"/>
        <w:rPr>
          <w:ins w:id="252" w:author="mmwave" w:date="2025-03-31T04:07:00Z"/>
          <w:lang w:eastAsia="zh-CN"/>
        </w:rPr>
      </w:pPr>
      <w:ins w:id="253" w:author="mmwave" w:date="2025-03-31T04:10:00Z">
        <w:r>
          <w:rPr>
            <w:lang w:eastAsia="zh-CN"/>
          </w:rPr>
          <w:t xml:space="preserve"> </w:t>
        </w:r>
      </w:ins>
    </w:p>
    <w:p w14:paraId="5A2D5C15" w14:textId="77777777" w:rsidR="001553FF" w:rsidRDefault="001553FF" w:rsidP="000E38B6">
      <w:pPr>
        <w:pStyle w:val="IOPText"/>
        <w:rPr>
          <w:ins w:id="254" w:author="mmwave" w:date="2025-03-31T03:49:00Z"/>
          <w:noProof/>
        </w:rPr>
      </w:pPr>
    </w:p>
    <w:p w14:paraId="3EA78193" w14:textId="77777777" w:rsidR="000E38B6" w:rsidRPr="006436CF" w:rsidRDefault="000E38B6" w:rsidP="005B524D">
      <w:pPr>
        <w:pStyle w:val="IOPText"/>
        <w:rPr>
          <w:lang w:eastAsia="zh-CN"/>
        </w:rPr>
      </w:pPr>
    </w:p>
    <w:p w14:paraId="73D81C93" w14:textId="5C6418EA" w:rsidR="00577B32" w:rsidRPr="00E13EE6" w:rsidRDefault="00577B32" w:rsidP="00E13EE6">
      <w:pPr>
        <w:pStyle w:val="IOPText"/>
        <w:rPr>
          <w:lang w:eastAsia="zh-CN"/>
        </w:rPr>
      </w:pPr>
      <w:r w:rsidRPr="006436CF">
        <w:rPr>
          <w:lang w:eastAsia="zh-CN"/>
        </w:rPr>
        <w:t xml:space="preserve">The electron </w:t>
      </w:r>
      <w:r w:rsidR="006D7C08" w:rsidRPr="006436CF">
        <w:rPr>
          <w:lang w:eastAsia="zh-CN"/>
        </w:rPr>
        <w:t xml:space="preserve">equation of </w:t>
      </w:r>
      <w:r w:rsidRPr="006436CF">
        <w:rPr>
          <w:lang w:eastAsia="zh-CN"/>
        </w:rPr>
        <w:t xml:space="preserve">orbit </w:t>
      </w:r>
      <w:r w:rsidR="006D7C08" w:rsidRPr="006436CF">
        <w:rPr>
          <w:lang w:eastAsia="zh-CN"/>
        </w:rPr>
        <w:t xml:space="preserve">r </w:t>
      </w:r>
      <w:r w:rsidRPr="006436CF">
        <w:rPr>
          <w:lang w:eastAsia="zh-CN"/>
        </w:rPr>
        <w:t xml:space="preserve">and motion p in this scenario is presented as </w:t>
      </w:r>
      <w:r w:rsidR="00502A8C" w:rsidRPr="006436CF">
        <w:rPr>
          <w:rFonts w:hint="eastAsia"/>
          <w:lang w:eastAsia="zh-CN"/>
        </w:rPr>
        <w:t>e</w:t>
      </w:r>
      <w:r w:rsidRPr="006436CF">
        <w:rPr>
          <w:lang w:eastAsia="zh-CN"/>
        </w:rPr>
        <w:t>q</w:t>
      </w:r>
      <w:r w:rsidR="00502A8C" w:rsidRPr="006436CF">
        <w:rPr>
          <w:rFonts w:hint="eastAsia"/>
          <w:lang w:eastAsia="zh-CN"/>
        </w:rPr>
        <w:t>.</w:t>
      </w:r>
      <w:r w:rsidR="00502A8C" w:rsidRPr="006436CF">
        <w:rPr>
          <w:lang w:eastAsia="zh-CN"/>
        </w:rPr>
        <w:fldChar w:fldCharType="begin"/>
      </w:r>
      <w:r w:rsidR="00502A8C" w:rsidRPr="006436CF">
        <w:rPr>
          <w:lang w:eastAsia="zh-CN"/>
        </w:rPr>
        <w:instrText xml:space="preserve"> </w:instrText>
      </w:r>
      <w:r w:rsidR="00502A8C" w:rsidRPr="006436CF">
        <w:rPr>
          <w:rFonts w:hint="eastAsia"/>
          <w:lang w:eastAsia="zh-CN"/>
        </w:rPr>
        <w:instrText>REF DynamicEqation \h</w:instrText>
      </w:r>
      <w:r w:rsidR="00502A8C" w:rsidRPr="006436CF">
        <w:rPr>
          <w:lang w:eastAsia="zh-CN"/>
        </w:rPr>
        <w:instrText xml:space="preserve"> </w:instrText>
      </w:r>
      <w:r w:rsidR="00FD5A0A" w:rsidRPr="006436CF">
        <w:rPr>
          <w:lang w:eastAsia="zh-CN"/>
        </w:rPr>
        <w:instrText xml:space="preserve"> \* MERGEFORMAT </w:instrText>
      </w:r>
      <w:r w:rsidR="00502A8C" w:rsidRPr="006436CF">
        <w:rPr>
          <w:lang w:eastAsia="zh-CN"/>
        </w:rPr>
      </w:r>
      <w:r w:rsidR="00502A8C" w:rsidRPr="006436CF">
        <w:rPr>
          <w:lang w:eastAsia="zh-CN"/>
        </w:rPr>
        <w:fldChar w:fldCharType="separate"/>
      </w:r>
      <m:oMath>
        <m:r>
          <m:rPr>
            <m:sty m:val="p"/>
          </m:rPr>
          <w:rPr>
            <w:rFonts w:ascii="Cambria Math" w:hAnsi="Cambria Math"/>
            <w:noProof/>
            <w:szCs w:val="20"/>
            <w:lang w:eastAsia="zh-CN"/>
          </w:rPr>
          <m:t>(1)</m:t>
        </m:r>
      </m:oMath>
      <w:r w:rsidR="00502A8C" w:rsidRPr="006436CF">
        <w:rPr>
          <w:lang w:eastAsia="zh-CN"/>
        </w:rPr>
        <w:fldChar w:fldCharType="end"/>
      </w:r>
      <w:r w:rsidRPr="006436CF">
        <w:rPr>
          <w:lang w:eastAsia="zh-CN"/>
        </w:rPr>
        <w:t xml:space="preserve">. </w:t>
      </w:r>
      <w:r w:rsidR="00502A8C" w:rsidRPr="006436CF">
        <w:rPr>
          <w:rFonts w:hint="eastAsia"/>
          <w:lang w:eastAsia="zh-CN"/>
        </w:rPr>
        <w:t xml:space="preserve"> </w:t>
      </w:r>
      <w:r w:rsidR="00E13EE6" w:rsidRPr="006436CF">
        <w:rPr>
          <w:lang w:eastAsia="zh-CN"/>
        </w:rPr>
        <w:t xml:space="preserve">The vectors </w:t>
      </w:r>
      <w:r w:rsidR="00E13EE6" w:rsidRPr="006436CF">
        <w:rPr>
          <w:b/>
          <w:bCs/>
          <w:lang w:eastAsia="zh-CN"/>
        </w:rPr>
        <w:t>E</w:t>
      </w:r>
      <w:r w:rsidR="00E13EE6" w:rsidRPr="006436CF">
        <w:rPr>
          <w:lang w:eastAsia="zh-CN"/>
        </w:rPr>
        <w:t xml:space="preserve"> and </w:t>
      </w:r>
      <w:r w:rsidR="00E13EE6" w:rsidRPr="006436CF">
        <w:rPr>
          <w:b/>
          <w:bCs/>
          <w:lang w:eastAsia="zh-CN"/>
        </w:rPr>
        <w:t>B</w:t>
      </w:r>
      <w:r w:rsidR="00E13EE6" w:rsidRPr="006436CF">
        <w:rPr>
          <w:lang w:eastAsia="zh-CN"/>
        </w:rPr>
        <w:t xml:space="preserve"> represent the total fields, which include both static and electromagnetic components. The variable </w:t>
      </w:r>
      <w:r w:rsidR="00E13EE6" w:rsidRPr="006436CF">
        <w:rPr>
          <w:b/>
          <w:bCs/>
          <w:lang w:eastAsia="zh-CN"/>
        </w:rPr>
        <w:t>p</w:t>
      </w:r>
      <w:r w:rsidR="00E13EE6" w:rsidRPr="006436CF">
        <w:rPr>
          <w:lang w:eastAsia="zh-CN"/>
        </w:rPr>
        <w:t xml:space="preserve"> denotes the momentum, c is the speed of light in vacuum, </w:t>
      </w:r>
      <w:r w:rsidR="008C59BA" w:rsidRPr="006436CF">
        <w:rPr>
          <w:lang w:eastAsia="zh-CN"/>
        </w:rPr>
        <w:t xml:space="preserve">r </w:t>
      </w:r>
      <w:r w:rsidR="00E13EE6" w:rsidRPr="006436CF">
        <w:rPr>
          <w:lang w:eastAsia="zh-CN"/>
        </w:rPr>
        <w:t xml:space="preserve">represents the electron's position, </w:t>
      </w:r>
      <w:r w:rsidR="00C8633A" w:rsidRPr="006436CF">
        <w:rPr>
          <w:lang w:eastAsia="zh-CN"/>
        </w:rPr>
        <w:t>e denotes the electron's charge</w:t>
      </w:r>
      <w:r w:rsidR="00C8633A" w:rsidRPr="006436CF">
        <w:rPr>
          <w:rFonts w:hint="eastAsia"/>
          <w:lang w:eastAsia="zh-CN"/>
        </w:rPr>
        <w:t xml:space="preserve"> </w:t>
      </w:r>
      <w:r w:rsidR="00E13EE6" w:rsidRPr="006436CF">
        <w:rPr>
          <w:lang w:eastAsia="zh-CN"/>
        </w:rPr>
        <w:t xml:space="preserve">and </w:t>
      </w:r>
      <w:r w:rsidR="00E13EE6" w:rsidRPr="006436CF">
        <w:rPr>
          <w:rFonts w:ascii="Cambria Math" w:hAnsi="Cambria Math" w:cs="Cambria Math"/>
          <w:lang w:eastAsia="zh-CN"/>
        </w:rPr>
        <w:t>𝑚</w:t>
      </w:r>
      <w:r w:rsidR="00E13EE6" w:rsidRPr="006436CF">
        <w:rPr>
          <w:rFonts w:ascii="Cambria Math" w:hAnsi="Cambria Math" w:cs="Cambria Math" w:hint="eastAsia"/>
          <w:vertAlign w:val="subscript"/>
          <w:lang w:eastAsia="zh-CN"/>
        </w:rPr>
        <w:t>0</w:t>
      </w:r>
      <w:r w:rsidR="00E13EE6" w:rsidRPr="006436CF">
        <w:rPr>
          <w:lang w:eastAsia="zh-CN"/>
        </w:rPr>
        <w:t xml:space="preserve"> is the electron's rest mass.</w:t>
      </w:r>
    </w:p>
    <w:p w14:paraId="2B5AF7C8" w14:textId="560C2946" w:rsidR="00AC57AC" w:rsidRPr="00FD5A0A" w:rsidRDefault="00AD5A6F" w:rsidP="00FD5A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r</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255"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255"/>
              <m:ctrlPr>
                <w:rPr>
                  <w:rFonts w:ascii="Cambria Math" w:hAnsi="Cambria Math"/>
                  <w:i/>
                  <w:sz w:val="14"/>
                  <w:szCs w:val="20"/>
                </w:rPr>
              </m:ctrlPr>
            </m:e>
          </m:eqArr>
        </m:oMath>
      </m:oMathPara>
    </w:p>
    <w:p w14:paraId="30B55B17" w14:textId="77777777" w:rsidR="000114E3" w:rsidRDefault="000114E3" w:rsidP="00650945">
      <w:pPr>
        <w:pStyle w:val="CommentText"/>
        <w:rPr>
          <w:ins w:id="256" w:author="mmwave" w:date="2025-03-31T02:45:00Z"/>
        </w:rPr>
      </w:pPr>
    </w:p>
    <w:p w14:paraId="23578A92" w14:textId="3D89AF3C" w:rsidR="000114E3" w:rsidRDefault="00F4344E" w:rsidP="00650945">
      <w:pPr>
        <w:pStyle w:val="CommentText"/>
        <w:rPr>
          <w:ins w:id="257" w:author="mmwave" w:date="2025-03-31T02:45:00Z"/>
        </w:rPr>
      </w:pPr>
      <w:ins w:id="258" w:author="mmwave" w:date="2025-03-31T03:07:00Z">
        <w:r>
          <w:rPr>
            <w:noProof/>
          </w:rPr>
          <w:drawing>
            <wp:inline distT="0" distB="0" distL="0" distR="0" wp14:anchorId="6614574D" wp14:editId="069CB151">
              <wp:extent cx="2779395" cy="1898650"/>
              <wp:effectExtent l="0" t="0" r="1905" b="6350"/>
              <wp:docPr id="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64" t="13002" r="6126" b="7643"/>
                      <a:stretch/>
                    </pic:blipFill>
                    <pic:spPr bwMode="auto">
                      <a:xfrm>
                        <a:off x="0" y="0"/>
                        <a:ext cx="2779395" cy="1898650"/>
                      </a:xfrm>
                      <a:prstGeom prst="rect">
                        <a:avLst/>
                      </a:prstGeom>
                      <a:noFill/>
                      <a:ln>
                        <a:noFill/>
                      </a:ln>
                      <a:extLst>
                        <a:ext uri="{53640926-AAD7-44D8-BBD7-CCE9431645EC}">
                          <a14:shadowObscured xmlns:a14="http://schemas.microsoft.com/office/drawing/2010/main"/>
                        </a:ext>
                      </a:extLst>
                    </pic:spPr>
                  </pic:pic>
                </a:graphicData>
              </a:graphic>
            </wp:inline>
          </w:drawing>
        </w:r>
      </w:ins>
    </w:p>
    <w:p w14:paraId="2243D96D" w14:textId="13A7B1AA" w:rsidR="005B524D" w:rsidRDefault="00AC57AC" w:rsidP="00650945">
      <w:pPr>
        <w:pStyle w:val="CommentText"/>
        <w:rPr>
          <w:lang w:eastAsia="zh-CN"/>
        </w:rPr>
      </w:pPr>
      <w:r>
        <w:t xml:space="preserve">Figure </w:t>
      </w:r>
      <w:r w:rsidR="00AD5A6F">
        <w:fldChar w:fldCharType="begin"/>
      </w:r>
      <w:r w:rsidR="00AD5A6F">
        <w:instrText xml:space="preserve"> SEQ Figure \* ARABIC </w:instrText>
      </w:r>
      <w:r w:rsidR="00AD5A6F">
        <w:fldChar w:fldCharType="separate"/>
      </w:r>
      <w:r w:rsidR="004335E0">
        <w:rPr>
          <w:noProof/>
        </w:rPr>
        <w:t>1</w:t>
      </w:r>
      <w:r w:rsidR="00AD5A6F">
        <w:rPr>
          <w:noProof/>
        </w:rPr>
        <w:fldChar w:fldCharType="end"/>
      </w:r>
      <w:r>
        <w:rPr>
          <w:rFonts w:hint="eastAsia"/>
          <w:lang w:eastAsia="zh-CN"/>
        </w:rPr>
        <w:t>.</w:t>
      </w:r>
      <w:r w:rsidRPr="00AC57AC">
        <w:t xml:space="preserve"> </w:t>
      </w:r>
      <w:r w:rsidRPr="00AC57AC">
        <w:rPr>
          <w:lang w:eastAsia="zh-CN"/>
        </w:rPr>
        <w:t xml:space="preserve">The uniform background magnetic is set on z direction (orange). The electrostatic field is marked with green. The electromagnetic field propagates along z </w:t>
      </w:r>
      <w:proofErr w:type="gramStart"/>
      <w:r w:rsidRPr="00AC57AC">
        <w:rPr>
          <w:lang w:eastAsia="zh-CN"/>
        </w:rPr>
        <w:t>direction</w:t>
      </w:r>
      <w:r w:rsidR="003F677D">
        <w:rPr>
          <w:lang w:eastAsia="zh-CN"/>
        </w:rPr>
        <w:t xml:space="preserve"> </w:t>
      </w:r>
      <w:r w:rsidRPr="00AC57AC">
        <w:rPr>
          <w:lang w:eastAsia="zh-CN"/>
        </w:rPr>
        <w:t>,</w:t>
      </w:r>
      <w:proofErr w:type="gramEnd"/>
      <w:r w:rsidRPr="00AC57AC">
        <w:rPr>
          <w:lang w:eastAsia="zh-CN"/>
        </w:rPr>
        <w:t xml:space="preserve"> with the linear polarization along x direction</w:t>
      </w:r>
      <w:r w:rsidR="003F677D">
        <w:rPr>
          <w:lang w:eastAsia="zh-CN"/>
        </w:rPr>
        <w:t xml:space="preserve"> and electric field intensity </w:t>
      </w:r>
      <w:proofErr w:type="spellStart"/>
      <w:r w:rsidR="003F677D">
        <w:rPr>
          <w:lang w:eastAsia="zh-CN"/>
        </w:rPr>
        <w:t>E</w:t>
      </w:r>
      <w:r w:rsidR="003F677D">
        <w:rPr>
          <w:vertAlign w:val="subscript"/>
          <w:lang w:eastAsia="zh-CN"/>
        </w:rPr>
        <w:t>w</w:t>
      </w:r>
      <w:proofErr w:type="spellEnd"/>
      <w:r w:rsidRPr="00AC57AC">
        <w:rPr>
          <w:lang w:eastAsia="zh-CN"/>
        </w:rPr>
        <w:t>. The electron orbit has been plotted in black.</w:t>
      </w:r>
    </w:p>
    <w:p w14:paraId="12892B71" w14:textId="0556C62B"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r w:rsidR="004647CE">
        <w:rPr>
          <w:rFonts w:hint="eastAsia"/>
          <w:lang w:eastAsia="zh-CN"/>
        </w:rPr>
        <w:t xml:space="preserve">eq. </w:t>
      </w:r>
      <w:r w:rsidR="006D7C08" w:rsidRPr="006D7C08">
        <w:rPr>
          <w:sz w:val="28"/>
          <w:lang w:eastAsia="zh-CN"/>
        </w:rPr>
        <w:fldChar w:fldCharType="begin"/>
      </w:r>
      <w:r w:rsidR="006D7C08" w:rsidRPr="006D7C08">
        <w:rPr>
          <w:sz w:val="28"/>
          <w:lang w:eastAsia="zh-CN"/>
        </w:rPr>
        <w:instrText xml:space="preserve"> </w:instrText>
      </w:r>
      <w:r w:rsidR="006D7C08" w:rsidRPr="006D7C08">
        <w:rPr>
          <w:rFonts w:hint="eastAsia"/>
          <w:sz w:val="28"/>
          <w:lang w:eastAsia="zh-CN"/>
        </w:rPr>
        <w:instrText>REF DynamicEqation \h</w:instrText>
      </w:r>
      <w:r w:rsidR="006D7C08" w:rsidRPr="006D7C08">
        <w:rPr>
          <w:sz w:val="28"/>
          <w:lang w:eastAsia="zh-CN"/>
        </w:rPr>
        <w:instrText xml:space="preserve">  \* MERGEFORMAT </w:instrText>
      </w:r>
      <w:r w:rsidR="006D7C08" w:rsidRPr="006D7C08">
        <w:rPr>
          <w:sz w:val="28"/>
          <w:lang w:eastAsia="zh-CN"/>
        </w:rPr>
      </w:r>
      <w:r w:rsidR="006D7C08" w:rsidRPr="006D7C08">
        <w:rPr>
          <w:sz w:val="28"/>
          <w:lang w:eastAsia="zh-CN"/>
        </w:rPr>
        <w:fldChar w:fldCharType="separate"/>
      </w:r>
      <m:oMath>
        <m:r>
          <m:rPr>
            <m:sty m:val="p"/>
          </m:rPr>
          <w:rPr>
            <w:rFonts w:ascii="Cambria Math" w:hAnsi="Cambria Math"/>
            <w:noProof/>
            <w:szCs w:val="20"/>
            <w:lang w:eastAsia="zh-CN"/>
          </w:rPr>
          <m:t>(1)</m:t>
        </m:r>
      </m:oMath>
      <w:r w:rsidR="006D7C08" w:rsidRPr="006D7C08">
        <w:rPr>
          <w:sz w:val="28"/>
          <w:lang w:eastAsia="zh-CN"/>
        </w:rPr>
        <w:fldChar w:fldCharType="end"/>
      </w:r>
      <w:r w:rsidRPr="00466F9C">
        <w:rPr>
          <w:lang w:eastAsia="zh-CN"/>
        </w:rPr>
        <w:t>is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00F13E0F">
        <w:rPr>
          <w:rFonts w:hint="eastAsia"/>
          <w:lang w:eastAsia="zh-CN"/>
        </w:rPr>
        <w:t>, here the k is the iteration step and</w:t>
      </w:r>
      <w:r w:rsidRPr="00466F9C">
        <w:rPr>
          <w:lang w:eastAsia="zh-CN"/>
        </w:rPr>
        <w:t xml:space="preserve"> </w:t>
      </w:r>
      <w:r w:rsidR="004E24E5">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p w14:paraId="31F77B5D" w14:textId="563F2BD9" w:rsidR="00C31084" w:rsidRPr="00C31084" w:rsidRDefault="00AD5A6F"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259"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259"/>
            </m:e>
          </m:eqArr>
        </m:oMath>
      </m:oMathPara>
    </w:p>
    <w:p w14:paraId="60933E17" w14:textId="6FB1D443"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00F13E0F" w:rsidRPr="00163814">
        <w:rPr>
          <w:rFonts w:hint="eastAsia"/>
          <w:szCs w:val="20"/>
          <w:lang w:eastAsia="zh-CN"/>
        </w:rPr>
        <w:t>e</w:t>
      </w:r>
      <w:r w:rsidRPr="00163814">
        <w:rPr>
          <w:szCs w:val="20"/>
          <w:lang w:eastAsia="zh-CN"/>
        </w:rPr>
        <w:t xml:space="preserve">q. </w:t>
      </w:r>
      <w:r w:rsidR="00F13E0F" w:rsidRPr="00163814">
        <w:rPr>
          <w:szCs w:val="20"/>
          <w:lang w:eastAsia="zh-CN"/>
        </w:rPr>
        <w:fldChar w:fldCharType="begin"/>
      </w:r>
      <w:r w:rsidR="00F13E0F" w:rsidRPr="00163814">
        <w:rPr>
          <w:szCs w:val="20"/>
          <w:lang w:eastAsia="zh-CN"/>
        </w:rPr>
        <w:instrText xml:space="preserve"> REF Bmatrix \h </w:instrText>
      </w:r>
      <w:r w:rsidR="00163814">
        <w:rPr>
          <w:szCs w:val="20"/>
          <w:lang w:eastAsia="zh-CN"/>
        </w:rPr>
        <w:instrText xml:space="preserve"> \* MERGEFORMAT </w:instrText>
      </w:r>
      <w:r w:rsidR="00F13E0F" w:rsidRPr="00163814">
        <w:rPr>
          <w:szCs w:val="20"/>
          <w:lang w:eastAsia="zh-CN"/>
        </w:rPr>
      </w:r>
      <w:r w:rsidR="00F13E0F" w:rsidRPr="00163814">
        <w:rPr>
          <w:szCs w:val="20"/>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ctrlPr>
              <w:rPr>
                <w:rFonts w:ascii="Cambria Math" w:hAnsi="Cambria Math"/>
                <w:noProof/>
                <w:szCs w:val="20"/>
                <w:lang w:eastAsia="zh-CN"/>
              </w:rPr>
            </m:ctrlPr>
          </m:e>
        </m:d>
      </m:oMath>
      <w:r w:rsidR="00F13E0F" w:rsidRPr="00163814">
        <w:rPr>
          <w:szCs w:val="20"/>
          <w:lang w:eastAsia="zh-CN"/>
        </w:rPr>
        <w:fldChar w:fldCharType="end"/>
      </w:r>
      <w:r w:rsidRPr="00163814">
        <w:rPr>
          <w:szCs w:val="20"/>
          <w:lang w:eastAsia="zh-CN"/>
        </w:rPr>
        <w:t>.</w:t>
      </w:r>
    </w:p>
    <w:p w14:paraId="242FE6DC" w14:textId="0F77C273" w:rsidR="00C31084" w:rsidRPr="00C31084" w:rsidRDefault="00AD5A6F"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260" w:name="_Hlk186710919"/>
              <w:bookmarkStart w:id="261"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260"/>
              <w:bookmarkEnd w:id="261"/>
            </m:e>
          </m:eqArr>
        </m:oMath>
      </m:oMathPara>
    </w:p>
    <w:p w14:paraId="0BF67727" w14:textId="5F1F7968"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004E24E5" w:rsidRPr="00163814">
        <w:rPr>
          <w:rFonts w:hint="eastAsia"/>
          <w:szCs w:val="20"/>
          <w:lang w:eastAsia="zh-CN"/>
        </w:rPr>
        <w:t xml:space="preserve">  is Lorentz factor</w:t>
      </w:r>
      <w:r w:rsidRPr="00163814">
        <w:rPr>
          <w:rFonts w:hint="eastAsia"/>
          <w:szCs w:val="20"/>
          <w:lang w:eastAsia="zh-CN"/>
        </w:rPr>
        <w:t>.</w:t>
      </w:r>
    </w:p>
    <w:p w14:paraId="5FD16F8B" w14:textId="77ADC743" w:rsidR="004D2B93" w:rsidRDefault="004D2B93" w:rsidP="00FC22AE">
      <w:pPr>
        <w:pStyle w:val="IOPText"/>
        <w:ind w:firstLineChars="100" w:firstLine="200"/>
        <w:rPr>
          <w:szCs w:val="20"/>
          <w:lang w:eastAsia="zh-CN"/>
        </w:rPr>
      </w:pPr>
      <w:r w:rsidRPr="004D2B93">
        <w:rPr>
          <w:szCs w:val="20"/>
          <w:lang w:eastAsia="zh-CN"/>
        </w:rPr>
        <w:lastRenderedPageBreak/>
        <w:t>As a preliminary validation calculation, the parameters are set as follow</w:t>
      </w:r>
      <w:r w:rsidR="00F82A82">
        <w:rPr>
          <w:szCs w:val="20"/>
          <w:lang w:eastAsia="zh-CN"/>
        </w:rPr>
        <w:t>ing:</w:t>
      </w:r>
      <w:r w:rsidRPr="004D2B93">
        <w:rPr>
          <w:szCs w:val="20"/>
          <w:lang w:eastAsia="zh-CN"/>
        </w:rPr>
        <w:t xml:space="preserv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r w:rsidR="00F82A82">
        <w:rPr>
          <w:szCs w:val="20"/>
          <w:lang w:eastAsia="zh-CN"/>
        </w:rPr>
        <w:t>,</w:t>
      </w:r>
      <w:r w:rsidRPr="004D2B93">
        <w:rPr>
          <w:szCs w:val="20"/>
          <w:lang w:eastAsia="zh-CN"/>
        </w:rPr>
        <w:t xml:space="preserve"> </w:t>
      </w:r>
      <w:r w:rsidRPr="00163814">
        <w:rPr>
          <w:szCs w:val="20"/>
          <w:lang w:eastAsia="zh-CN"/>
        </w:rPr>
        <w:t>wave ang</w:t>
      </w:r>
      <w:r w:rsidR="004E24E5" w:rsidRPr="00163814">
        <w:rPr>
          <w:rFonts w:hint="eastAsia"/>
          <w:szCs w:val="20"/>
          <w:lang w:eastAsia="zh-CN"/>
        </w:rPr>
        <w:t>u</w:t>
      </w:r>
      <w:r w:rsidRPr="00163814">
        <w:rPr>
          <w:szCs w:val="20"/>
          <w:lang w:eastAsia="zh-CN"/>
        </w:rPr>
        <w:t>l</w:t>
      </w:r>
      <w:r w:rsidR="004E24E5"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00F82A82">
        <w:rPr>
          <w:szCs w:val="20"/>
          <w:lang w:eastAsia="zh-CN"/>
        </w:rPr>
        <w:t>,</w:t>
      </w:r>
      <w:r w:rsidRPr="004D2B93">
        <w:rPr>
          <w:szCs w:val="20"/>
          <w:lang w:eastAsia="zh-CN"/>
        </w:rPr>
        <w:t xml:space="preserv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00F82A82">
        <w:rPr>
          <w:szCs w:val="20"/>
          <w:lang w:eastAsia="zh-CN"/>
        </w:rPr>
        <w:t>,</w:t>
      </w:r>
      <w:r w:rsidRPr="004D2B93">
        <w:rPr>
          <w:szCs w:val="20"/>
          <w:lang w:eastAsia="zh-CN"/>
        </w:rPr>
        <w:t xml:space="preserve"> the </w:t>
      </w:r>
      <w:r w:rsidRPr="00194577">
        <w:rPr>
          <w:szCs w:val="20"/>
          <w:lang w:eastAsia="zh-CN"/>
        </w:rPr>
        <w:t>electric field</w:t>
      </w:r>
      <w:r w:rsidR="00F82A82">
        <w:rPr>
          <w:szCs w:val="20"/>
          <w:lang w:eastAsia="zh-CN"/>
        </w:rPr>
        <w:t xml:space="preserve"> component</w:t>
      </w:r>
      <w:r w:rsidRPr="004D2B93">
        <w:rPr>
          <w:szCs w:val="20"/>
          <w:lang w:eastAsia="zh-CN"/>
        </w:rPr>
        <w:t xml:space="preserve"> of the electromagnetic wave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w:t>
      </w:r>
      <w:r w:rsidR="008C0296">
        <w:rPr>
          <w:szCs w:val="20"/>
          <w:lang w:eastAsia="zh-CN"/>
        </w:rPr>
        <w:t>quick</w:t>
      </w:r>
      <w:r w:rsidR="008C0296" w:rsidRPr="004D2B93">
        <w:rPr>
          <w:szCs w:val="20"/>
          <w:lang w:eastAsia="zh-CN"/>
        </w:rPr>
        <w:t xml:space="preserve"> </w:t>
      </w:r>
      <w:r w:rsidRPr="004D2B93">
        <w:rPr>
          <w:szCs w:val="20"/>
          <w:lang w:eastAsia="zh-CN"/>
        </w:rPr>
        <w:t xml:space="preserve">simulation. </w:t>
      </w:r>
      <w:bookmarkStart w:id="262" w:name="_GoBack"/>
      <w:bookmarkEnd w:id="262"/>
      <w:r w:rsidRPr="004D2B93">
        <w:rPr>
          <w:szCs w:val="20"/>
          <w:lang w:eastAsia="zh-CN"/>
        </w:rPr>
        <w:t xml:space="preserve">The real tokamak scale calculation will be discussed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r w:rsidR="008C0296">
        <w:rPr>
          <w:szCs w:val="20"/>
          <w:lang w:eastAsia="zh-CN"/>
        </w:rPr>
        <w:t xml:space="preserve">test </w:t>
      </w:r>
      <w:r w:rsidRPr="004D2B93">
        <w:rPr>
          <w:szCs w:val="20"/>
          <w:lang w:eastAsia="zh-CN"/>
        </w:rPr>
        <w:t>electron begins at rest and gradually gains speed</w:t>
      </w:r>
      <w:r w:rsidR="002E340D">
        <w:rPr>
          <w:rFonts w:hint="eastAsia"/>
          <w:szCs w:val="20"/>
          <w:lang w:eastAsia="zh-CN"/>
        </w:rPr>
        <w:t xml:space="preserve"> and</w:t>
      </w:r>
      <w:r w:rsidRPr="004D2B93">
        <w:rPr>
          <w:szCs w:val="20"/>
          <w:lang w:eastAsia="zh-CN"/>
        </w:rPr>
        <w:t xml:space="preserve"> </w:t>
      </w:r>
      <w:r w:rsidR="002E340D">
        <w:rPr>
          <w:rFonts w:hint="eastAsia"/>
          <w:szCs w:val="20"/>
          <w:lang w:eastAsia="zh-CN"/>
        </w:rPr>
        <w:t>t</w:t>
      </w:r>
      <w:r w:rsidRPr="004D2B93">
        <w:rPr>
          <w:szCs w:val="20"/>
          <w:lang w:eastAsia="zh-CN"/>
        </w:rPr>
        <w:t>he resonant frequency</w:t>
      </w:r>
      <w:r w:rsidR="00491B27">
        <w:rPr>
          <w:rFonts w:hint="eastAsia"/>
          <w:szCs w:val="20"/>
          <w:lang w:eastAsia="zh-CN"/>
        </w:rPr>
        <w:t xml:space="preserve"> of Normal Doppler effect and Anomalous </w:t>
      </w:r>
      <w:r w:rsidR="00491B27">
        <w:rPr>
          <w:szCs w:val="20"/>
          <w:lang w:eastAsia="zh-CN"/>
        </w:rPr>
        <w:t>Doppler</w:t>
      </w:r>
      <w:r w:rsidR="00491B27">
        <w:rPr>
          <w:rFonts w:hint="eastAsia"/>
          <w:szCs w:val="20"/>
          <w:lang w:eastAsia="zh-CN"/>
        </w:rPr>
        <w:t xml:space="preserve"> effect</w:t>
      </w:r>
      <w:r w:rsidRPr="004D2B93">
        <w:rPr>
          <w:szCs w:val="20"/>
          <w:lang w:eastAsia="zh-CN"/>
        </w:rPr>
        <w:t xml:space="preserve"> increases </w:t>
      </w:r>
      <w:r w:rsidRPr="006436CF">
        <w:rPr>
          <w:szCs w:val="20"/>
          <w:lang w:eastAsia="zh-CN"/>
        </w:rPr>
        <w:t>according to</w:t>
      </w:r>
      <w:r w:rsidRPr="00FD5A0A">
        <w:rPr>
          <w:szCs w:val="20"/>
          <w:lang w:eastAsia="zh-CN"/>
        </w:rPr>
        <w:t xml:space="preserve"> </w:t>
      </w:r>
      <w:r w:rsidR="008605F8" w:rsidRPr="00FD5A0A">
        <w:rPr>
          <w:rFonts w:hint="eastAsia"/>
          <w:szCs w:val="20"/>
          <w:lang w:eastAsia="zh-CN"/>
        </w:rPr>
        <w:t>e</w:t>
      </w:r>
      <w:r w:rsidRPr="00FD5A0A">
        <w:rPr>
          <w:szCs w:val="20"/>
          <w:lang w:eastAsia="zh-CN"/>
        </w:rPr>
        <w:t>q.</w:t>
      </w:r>
      <w:r w:rsidR="002E340D" w:rsidRPr="00FD5A0A">
        <w:rPr>
          <w:szCs w:val="20"/>
          <w:lang w:eastAsia="zh-CN"/>
        </w:rPr>
        <w:fldChar w:fldCharType="begin"/>
      </w:r>
      <w:r w:rsidR="002E340D" w:rsidRPr="00FD5A0A">
        <w:rPr>
          <w:szCs w:val="20"/>
          <w:lang w:eastAsia="zh-CN"/>
        </w:rPr>
        <w:instrText xml:space="preserve"> REF NDE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 xml:space="preserve">, and </w:t>
      </w:r>
      <w:r w:rsidR="002E340D" w:rsidRPr="00FD5A0A">
        <w:rPr>
          <w:szCs w:val="20"/>
          <w:lang w:eastAsia="zh-CN"/>
        </w:rPr>
        <w:fldChar w:fldCharType="begin"/>
      </w:r>
      <w:r w:rsidR="002E340D" w:rsidRPr="00FD5A0A">
        <w:rPr>
          <w:szCs w:val="20"/>
          <w:lang w:eastAsia="zh-CN"/>
        </w:rPr>
        <w:instrText xml:space="preserve"> REF ADE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w:t>
      </w:r>
    </w:p>
    <w:p w14:paraId="7F848291" w14:textId="77777777" w:rsidR="004D2B93" w:rsidRDefault="004D2B93" w:rsidP="004D2B93">
      <w:pPr>
        <w:pStyle w:val="IOPText"/>
        <w:keepNext/>
        <w:ind w:firstLine="0"/>
      </w:pPr>
      <w:r>
        <w:rPr>
          <w:noProof/>
        </w:rPr>
        <w:drawing>
          <wp:inline distT="0" distB="0" distL="0" distR="0" wp14:anchorId="1D3B6863" wp14:editId="4D48395F">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1EF9757C" w14:textId="146ECA6D" w:rsidR="00360A74" w:rsidRDefault="004D2B93" w:rsidP="006F552C">
      <w:pPr>
        <w:pStyle w:val="Caption"/>
        <w:jc w:val="both"/>
        <w:rPr>
          <w:lang w:eastAsia="zh-CN"/>
        </w:rPr>
      </w:pPr>
      <w:bookmarkStart w:id="263" w:name="_Ref186679706"/>
      <w:r>
        <w:t xml:space="preserve">Figure </w:t>
      </w:r>
      <w:r w:rsidR="00AD5A6F">
        <w:fldChar w:fldCharType="begin"/>
      </w:r>
      <w:r w:rsidR="00AD5A6F">
        <w:instrText xml:space="preserve"> SEQ Figure \* ARABIC </w:instrText>
      </w:r>
      <w:r w:rsidR="00AD5A6F">
        <w:fldChar w:fldCharType="separate"/>
      </w:r>
      <w:r w:rsidR="004335E0">
        <w:rPr>
          <w:noProof/>
        </w:rPr>
        <w:t>2</w:t>
      </w:r>
      <w:r w:rsidR="00AD5A6F">
        <w:rPr>
          <w:noProof/>
        </w:rPr>
        <w:fldChar w:fldCharType="end"/>
      </w:r>
      <w:bookmarkEnd w:id="263"/>
      <w:r>
        <w:rPr>
          <w:rFonts w:hint="eastAsia"/>
          <w:lang w:eastAsia="zh-CN"/>
        </w:rPr>
        <w:t>.</w:t>
      </w:r>
      <w:r w:rsidR="002E340D" w:rsidRPr="002E340D">
        <w:t xml:space="preserve"> </w:t>
      </w:r>
      <w:r w:rsidR="002E340D" w:rsidRPr="002E340D">
        <w:rPr>
          <w:lang w:eastAsia="zh-CN"/>
        </w:rPr>
        <w:t>Orbit trajectory of electron motion (left). Momentum phase space of electron motion(right)</w:t>
      </w:r>
    </w:p>
    <w:p w14:paraId="10729B1B" w14:textId="2249ABF9" w:rsidR="00750466" w:rsidRDefault="00750466" w:rsidP="00750466">
      <w:pPr>
        <w:pStyle w:val="IOPText"/>
        <w:rPr>
          <w:lang w:val="en-US" w:eastAsia="zh-CN"/>
        </w:rPr>
      </w:pPr>
      <w:r>
        <w:rPr>
          <w:rFonts w:hint="eastAsia"/>
          <w:lang w:val="en-US" w:eastAsia="zh-CN"/>
        </w:rPr>
        <w:t xml:space="preserve">Figure </w:t>
      </w:r>
      <w:r>
        <w:rPr>
          <w:lang w:val="en-US" w:eastAsia="zh-CN"/>
        </w:rPr>
        <w:fldChar w:fldCharType="begin"/>
      </w:r>
      <w:r>
        <w:rPr>
          <w:lang w:val="en-US" w:eastAsia="zh-CN"/>
        </w:rPr>
        <w:instrText xml:space="preserve"> REF _Ref186679706 \h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2</w:t>
      </w:r>
      <w:r>
        <w:rPr>
          <w:lang w:val="en-US" w:eastAsia="zh-CN"/>
        </w:rPr>
        <w:fldChar w:fldCharType="end"/>
      </w:r>
      <w:r>
        <w:rPr>
          <w:rFonts w:hint="eastAsia"/>
          <w:lang w:val="en-US" w:eastAsia="zh-CN"/>
        </w:rPr>
        <w:t xml:space="preserve"> </w:t>
      </w:r>
      <w:r w:rsidRPr="00FC22AE">
        <w:rPr>
          <w:lang w:val="en-US" w:eastAsia="zh-CN"/>
        </w:rPr>
        <w:t>illustrates the evolution of the electron’s orbit and velocity phase during acceleration. The details of the electron’s motion are shown in</w:t>
      </w:r>
      <w:r>
        <w:rPr>
          <w:rFonts w:hint="eastAsia"/>
          <w:lang w:val="en-US" w:eastAsia="zh-CN"/>
        </w:rPr>
        <w:t xml:space="preserve"> 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FC22AE">
        <w:rPr>
          <w:lang w:val="en-US" w:eastAsia="zh-CN"/>
        </w:rPr>
        <w:t>. As the electron accelerates in the electrostatic field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lang w:val="en-US" w:eastAsia="zh-CN"/>
        </w:rPr>
        <w:t>b</w:t>
      </w:r>
      <w:r>
        <w:rPr>
          <w:rFonts w:hint="eastAsia"/>
          <w:lang w:val="en-US" w:eastAsia="zh-CN"/>
        </w:rPr>
        <w:t>)</w:t>
      </w:r>
      <w:r w:rsidRPr="00FC22AE">
        <w:rPr>
          <w:lang w:val="en-US" w:eastAsia="zh-CN"/>
        </w:rPr>
        <w:t>), the resonant frequencies increa</w:t>
      </w:r>
      <w:r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rFonts w:hint="eastAsia"/>
          <w:lang w:val="en-US" w:eastAsia="zh-CN"/>
        </w:rPr>
        <w:t>a</w:t>
      </w:r>
      <w:r>
        <w:rPr>
          <w:rFonts w:hint="eastAsia"/>
          <w:lang w:val="en-US" w:eastAsia="zh-CN"/>
        </w:rPr>
        <w:t>)</w:t>
      </w:r>
      <w:r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Pr>
          <w:rFonts w:hint="eastAsia"/>
          <w:lang w:val="en-US" w:eastAsia="zh-CN"/>
        </w:rPr>
        <w:t xml:space="preserve"> </w:t>
      </w:r>
      <w:r w:rsidRPr="00FC22AE">
        <w:rPr>
          <w:rFonts w:hint="eastAsia"/>
          <w:lang w:val="en-US" w:eastAsia="zh-CN"/>
        </w:rPr>
        <w:t>, when the Normal Doppler Frequency</w:t>
      </w:r>
      <w:r>
        <w:rPr>
          <w:rFonts w:hint="eastAsia"/>
          <w:lang w:val="en-US" w:eastAsia="zh-CN"/>
        </w:rPr>
        <w:t xml:space="preserve"> </w:t>
      </w:r>
      <w:r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rFonts w:hint="eastAsia"/>
          <w:lang w:val="en-US" w:eastAsia="zh-CN"/>
        </w:rPr>
        <w:t>d</w:t>
      </w:r>
      <w:r>
        <w:rPr>
          <w:rFonts w:hint="eastAsia"/>
          <w:lang w:val="en-US" w:eastAsia="zh-CN"/>
        </w:rPr>
        <w:t>)</w:t>
      </w:r>
      <w:r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rFonts w:hint="eastAsia"/>
          <w:lang w:val="en-US" w:eastAsia="zh-CN"/>
        </w:rPr>
        <w:t xml:space="preserve">  </w:t>
      </w:r>
      <w:r w:rsidRPr="00FC22AE">
        <w:rPr>
          <w:rFonts w:hint="eastAsia"/>
          <w:lang w:val="en-US" w:eastAsia="zh-CN"/>
        </w:rPr>
        <w:t>induced by the electromagnetic wa</w:t>
      </w:r>
      <w:r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(c)</w:t>
      </w:r>
      <w:r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Pr>
          <w:rFonts w:hint="eastAsia"/>
          <w:lang w:val="en-US" w:eastAsia="zh-CN"/>
        </w:rPr>
        <w:t xml:space="preserve"> </w:t>
      </w:r>
      <w:r w:rsidRPr="00FC22AE">
        <w:rPr>
          <w:lang w:val="en-US" w:eastAsia="zh-CN"/>
        </w:rPr>
        <w:t xml:space="preserve">is the parallel velocity due to both the electromagnetic wave and the electrostatic field, </w:t>
      </w:r>
      <w:r>
        <w:rPr>
          <w:lang w:val="en-US" w:eastAsia="zh-CN"/>
        </w:rPr>
        <w:t>while</w:t>
      </w:r>
      <w:r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is the parallel velocity resulting only from the electrostatic field.</w:t>
      </w:r>
    </w:p>
    <w:p w14:paraId="22B19E8C" w14:textId="77777777" w:rsidR="00750466" w:rsidRDefault="00750466" w:rsidP="00750466">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Pr>
          <w:lang w:val="en-US" w:eastAsia="zh-CN"/>
        </w:rPr>
        <w:fldChar w:fldCharType="begin"/>
      </w:r>
      <w:r>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Pr>
          <w:lang w:val="en-US" w:eastAsia="zh-CN"/>
        </w:rPr>
        <w:fldChar w:fldCharType="separate"/>
      </w:r>
      <w:r>
        <w:rPr>
          <w:noProof/>
          <w:lang w:val="en-US" w:eastAsia="zh-CN"/>
        </w:rPr>
        <w:t>[</w:t>
      </w:r>
      <w:hyperlink w:anchor="_ENREF_28" w:tooltip="Alikaev, 1991 #2237" w:history="1">
        <w:r>
          <w:rPr>
            <w:noProof/>
            <w:lang w:val="en-US" w:eastAsia="zh-CN"/>
          </w:rPr>
          <w:t>28</w:t>
        </w:r>
      </w:hyperlink>
      <w:r>
        <w:rPr>
          <w:noProof/>
          <w:lang w:val="en-US" w:eastAsia="zh-CN"/>
        </w:rPr>
        <w:t>]</w:t>
      </w:r>
      <w:r>
        <w:rPr>
          <w:lang w:val="en-US" w:eastAsia="zh-CN"/>
        </w:rPr>
        <w:fldChar w:fldCharType="end"/>
      </w:r>
      <w:r w:rsidRPr="00FC22AE">
        <w:rPr>
          <w:lang w:val="en-US" w:eastAsia="zh-CN"/>
        </w:rPr>
        <w:t xml:space="preserve"> and plasma heating </w:t>
      </w:r>
      <w:r>
        <w:rPr>
          <w:lang w:val="en-US" w:eastAsia="zh-CN"/>
        </w:rPr>
        <w:fldChar w:fldCharType="begin"/>
      </w:r>
      <w:r>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Pr>
          <w:lang w:val="en-US" w:eastAsia="zh-CN"/>
        </w:rPr>
        <w:fldChar w:fldCharType="separate"/>
      </w:r>
      <w:r>
        <w:rPr>
          <w:noProof/>
          <w:lang w:val="en-US" w:eastAsia="zh-CN"/>
        </w:rPr>
        <w:t>[</w:t>
      </w:r>
      <w:hyperlink w:anchor="_ENREF_29" w:tooltip="Mauel, 1981 #1939" w:history="1">
        <w:r>
          <w:rPr>
            <w:noProof/>
            <w:lang w:val="en-US" w:eastAsia="zh-CN"/>
          </w:rPr>
          <w:t>29</w:t>
        </w:r>
      </w:hyperlink>
      <w:r>
        <w:rPr>
          <w:noProof/>
          <w:lang w:val="en-US" w:eastAsia="zh-CN"/>
        </w:rPr>
        <w:t>]</w:t>
      </w:r>
      <w:r>
        <w:rPr>
          <w:lang w:val="en-US" w:eastAsia="zh-CN"/>
        </w:rPr>
        <w:fldChar w:fldCharType="end"/>
      </w:r>
      <w:r w:rsidRPr="00FC22AE">
        <w:rPr>
          <w:lang w:val="en-US" w:eastAsia="zh-CN"/>
        </w:rPr>
        <w:t xml:space="preserve"> in tokamaks. However, it is generally believed that current drive via electromagnetic waves follows the Fisch mechanism </w:t>
      </w:r>
      <w:r>
        <w:rPr>
          <w:lang w:val="en-US" w:eastAsia="zh-CN"/>
        </w:rPr>
        <w:fldChar w:fldCharType="begin"/>
      </w:r>
      <w:r>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Pr>
          <w:lang w:val="en-US" w:eastAsia="zh-CN"/>
        </w:rPr>
        <w:fldChar w:fldCharType="separate"/>
      </w:r>
      <w:r>
        <w:rPr>
          <w:noProof/>
          <w:lang w:val="en-US" w:eastAsia="zh-CN"/>
        </w:rPr>
        <w:t>[</w:t>
      </w:r>
      <w:hyperlink w:anchor="_ENREF_30" w:tooltip="Fisch, 1980 #2244" w:history="1">
        <w:r>
          <w:rPr>
            <w:noProof/>
            <w:lang w:val="en-US" w:eastAsia="zh-CN"/>
          </w:rPr>
          <w:t>30</w:t>
        </w:r>
      </w:hyperlink>
      <w:r>
        <w:rPr>
          <w:noProof/>
          <w:lang w:val="en-US" w:eastAsia="zh-CN"/>
        </w:rPr>
        <w:t>]</w:t>
      </w:r>
      <w:r>
        <w:rPr>
          <w:lang w:val="en-US" w:eastAsia="zh-CN"/>
        </w:rPr>
        <w:fldChar w:fldCharType="end"/>
      </w:r>
      <w:r w:rsidRPr="00FC22AE">
        <w:rPr>
          <w:lang w:val="en-US" w:eastAsia="zh-CN"/>
        </w:rPr>
        <w:t>, due to the limited toroidal momentum injected by the waves.</w:t>
      </w:r>
    </w:p>
    <w:p w14:paraId="6CE184D4" w14:textId="77777777" w:rsidR="00750466" w:rsidRDefault="00750466" w:rsidP="00750466">
      <w:pPr>
        <w:pStyle w:val="IOPText"/>
        <w:rPr>
          <w:lang w:val="en-US" w:eastAsia="zh-CN"/>
        </w:rPr>
      </w:pPr>
    </w:p>
    <w:p w14:paraId="1778CD8F" w14:textId="77777777" w:rsidR="00750466" w:rsidRPr="00750466" w:rsidRDefault="00750466" w:rsidP="00360A74">
      <w:pPr>
        <w:rPr>
          <w:lang w:val="en-US" w:eastAsia="zh-CN"/>
        </w:rPr>
      </w:pPr>
    </w:p>
    <w:p w14:paraId="75B3EDFC" w14:textId="406F2D5A" w:rsidR="00FC22AE" w:rsidRDefault="005119DF" w:rsidP="00FC22AE">
      <w:pPr>
        <w:keepNext/>
      </w:pPr>
      <w:r w:rsidRPr="005119DF">
        <w:rPr>
          <w:noProof/>
        </w:rPr>
        <w:drawing>
          <wp:inline distT="0" distB="0" distL="0" distR="0" wp14:anchorId="042BBF7F" wp14:editId="7757ECE6">
            <wp:extent cx="3199481" cy="3873500"/>
            <wp:effectExtent l="0" t="0" r="0" b="0"/>
            <wp:docPr id="16" name="Picture 15">
              <a:extLst xmlns:a="http://schemas.openxmlformats.org/drawingml/2006/main">
                <a:ext uri="{FF2B5EF4-FFF2-40B4-BE49-F238E27FC236}">
                  <a16:creationId xmlns:a16="http://schemas.microsoft.com/office/drawing/2014/main" id="{8DEF259A-35FF-4DB4-8A34-F037678F8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DEF259A-35FF-4DB4-8A34-F037678F89AC}"/>
                        </a:ext>
                      </a:extLst>
                    </pic:cNvPr>
                    <pic:cNvPicPr>
                      <a:picLocks noChangeAspect="1"/>
                    </pic:cNvPicPr>
                  </pic:nvPicPr>
                  <pic:blipFill>
                    <a:blip r:embed="rId19"/>
                    <a:stretch>
                      <a:fillRect/>
                    </a:stretch>
                  </pic:blipFill>
                  <pic:spPr>
                    <a:xfrm>
                      <a:off x="0" y="0"/>
                      <a:ext cx="3200629" cy="3874890"/>
                    </a:xfrm>
                    <a:prstGeom prst="rect">
                      <a:avLst/>
                    </a:prstGeom>
                  </pic:spPr>
                </pic:pic>
              </a:graphicData>
            </a:graphic>
          </wp:inline>
        </w:drawing>
      </w:r>
    </w:p>
    <w:p w14:paraId="7F3F8D6B" w14:textId="0BE38CEB" w:rsidR="00FC22AE" w:rsidRDefault="00FC22AE" w:rsidP="00FC22AE">
      <w:pPr>
        <w:pStyle w:val="Caption"/>
        <w:rPr>
          <w:lang w:eastAsia="zh-CN"/>
        </w:rPr>
      </w:pPr>
      <w:bookmarkStart w:id="264" w:name="_Ref186679777"/>
      <w:r>
        <w:t xml:space="preserve">Figure </w:t>
      </w:r>
      <w:r w:rsidR="00AD5A6F">
        <w:fldChar w:fldCharType="begin"/>
      </w:r>
      <w:r w:rsidR="00AD5A6F">
        <w:instrText xml:space="preserve"> SEQ Figure \* ARABIC </w:instrText>
      </w:r>
      <w:r w:rsidR="00AD5A6F">
        <w:fldChar w:fldCharType="separate"/>
      </w:r>
      <w:r w:rsidR="004335E0">
        <w:rPr>
          <w:noProof/>
        </w:rPr>
        <w:t>3</w:t>
      </w:r>
      <w:r w:rsidR="00AD5A6F">
        <w:rPr>
          <w:noProof/>
        </w:rPr>
        <w:fldChar w:fldCharType="end"/>
      </w:r>
      <w:bookmarkEnd w:id="264"/>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sidR="00FD5A0A">
        <w:rPr>
          <w:lang w:eastAsia="zh-CN"/>
        </w:rPr>
        <w:t>A</w:t>
      </w:r>
      <w:r w:rsidRPr="00FC22AE">
        <w:rPr>
          <w:lang w:eastAsia="zh-CN"/>
        </w:rPr>
        <w:t xml:space="preserve">nomalous Doppler </w:t>
      </w:r>
      <w:proofErr w:type="gramStart"/>
      <w:r w:rsidR="003E560C">
        <w:rPr>
          <w:lang w:eastAsia="zh-CN"/>
        </w:rPr>
        <w:t>Effect(</w:t>
      </w:r>
      <w:proofErr w:type="gramEnd"/>
      <w:r w:rsidR="003E560C">
        <w:rPr>
          <w:lang w:eastAsia="zh-CN"/>
        </w:rPr>
        <w:t>ADE)</w:t>
      </w:r>
      <w:r w:rsidRPr="00FC22AE">
        <w:rPr>
          <w:lang w:eastAsia="zh-CN"/>
        </w:rPr>
        <w:t xml:space="preserve">, </w:t>
      </w:r>
      <w:r w:rsidR="00FD5A0A">
        <w:rPr>
          <w:lang w:eastAsia="zh-CN"/>
        </w:rPr>
        <w:t>N</w:t>
      </w:r>
      <w:r w:rsidRPr="00FC22AE">
        <w:rPr>
          <w:lang w:eastAsia="zh-CN"/>
        </w:rPr>
        <w:t xml:space="preserve">ormal Doppler </w:t>
      </w:r>
      <w:r w:rsidR="003E560C">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t>
      </w:r>
      <w:bookmarkStart w:id="265" w:name="OLE_LINK6"/>
      <w:bookmarkStart w:id="266" w:name="OLE_LINK7"/>
      <w:r w:rsidRPr="00FC22AE">
        <w:rPr>
          <w:lang w:eastAsia="zh-CN"/>
        </w:rPr>
        <w:t xml:space="preserve">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bookmarkEnd w:id="265"/>
      <w:bookmarkEnd w:id="266"/>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2FDF244E" w14:textId="01FB30D6" w:rsidR="00821D74" w:rsidRDefault="00821D74" w:rsidP="00821D74">
      <w:pPr>
        <w:pStyle w:val="IOPText"/>
        <w:rPr>
          <w:szCs w:val="20"/>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w:t>
      </w:r>
      <w:r w:rsidR="00962B87" w:rsidRPr="00163814">
        <w:rPr>
          <w:rFonts w:hint="eastAsia"/>
          <w:lang w:val="en-US" w:eastAsia="zh-CN"/>
        </w:rPr>
        <w:t xml:space="preserve">figure </w:t>
      </w:r>
      <w:r w:rsidR="00962B87" w:rsidRPr="00163814">
        <w:rPr>
          <w:lang w:val="en-US" w:eastAsia="zh-CN"/>
        </w:rPr>
        <w:fldChar w:fldCharType="begin"/>
      </w:r>
      <w:r w:rsidR="00962B87" w:rsidRPr="00163814">
        <w:rPr>
          <w:lang w:val="en-US" w:eastAsia="zh-CN"/>
        </w:rPr>
        <w:instrText xml:space="preserve"> </w:instrText>
      </w:r>
      <w:r w:rsidR="00962B87" w:rsidRPr="00163814">
        <w:rPr>
          <w:rFonts w:hint="eastAsia"/>
          <w:lang w:val="en-US" w:eastAsia="zh-CN"/>
        </w:rPr>
        <w:instrText>REF _Ref186679777 \h</w:instrText>
      </w:r>
      <w:r w:rsidR="00962B87" w:rsidRPr="00163814">
        <w:rPr>
          <w:lang w:val="en-US" w:eastAsia="zh-CN"/>
        </w:rPr>
        <w:instrText xml:space="preserve"> </w:instrText>
      </w:r>
      <w:r w:rsidR="00962B87" w:rsidRPr="00163814">
        <w:rPr>
          <w:rFonts w:hint="eastAsia"/>
          <w:lang w:val="en-US" w:eastAsia="zh-CN"/>
        </w:rPr>
        <w:instrText>\#"0"</w:instrText>
      </w:r>
      <w:r w:rsidR="00163814">
        <w:rPr>
          <w:lang w:val="en-US" w:eastAsia="zh-CN"/>
        </w:rPr>
        <w:instrText xml:space="preserve"> \* MERGEFORMAT </w:instrText>
      </w:r>
      <w:r w:rsidR="00962B87" w:rsidRPr="00163814">
        <w:rPr>
          <w:lang w:val="en-US" w:eastAsia="zh-CN"/>
        </w:rPr>
      </w:r>
      <w:r w:rsidR="00962B87" w:rsidRPr="00163814">
        <w:rPr>
          <w:lang w:val="en-US" w:eastAsia="zh-CN"/>
        </w:rPr>
        <w:fldChar w:fldCharType="separate"/>
      </w:r>
      <w:r w:rsidR="004335E0">
        <w:rPr>
          <w:lang w:val="en-US" w:eastAsia="zh-CN"/>
        </w:rPr>
        <w:t>3</w:t>
      </w:r>
      <w:r w:rsidR="00962B87" w:rsidRPr="00163814">
        <w:rPr>
          <w:lang w:val="en-US" w:eastAsia="zh-CN"/>
        </w:rPr>
        <w:fldChar w:fldCharType="end"/>
      </w:r>
      <w:r w:rsidR="00962B87" w:rsidRPr="00163814">
        <w:rPr>
          <w:rFonts w:hint="eastAsia"/>
          <w:lang w:val="en-US" w:eastAsia="zh-CN"/>
        </w:rPr>
        <w:t>(a)</w:t>
      </w:r>
      <w:r w:rsidRPr="00163814">
        <w:rPr>
          <w:rFonts w:hint="eastAsia"/>
          <w:lang w:val="en-US" w:eastAsia="zh-CN"/>
        </w:rPr>
        <w:t>.</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003E560C" w:rsidRPr="003E560C">
        <w:rPr>
          <w:lang w:val="en-US" w:eastAsia="zh-CN"/>
        </w:rPr>
        <w:t xml:space="preserve">During the resonant period, the changes in perpendicular and parallel energies are calculated </w:t>
      </w:r>
      <w:r w:rsidR="003E560C" w:rsidRPr="003E560C">
        <w:rPr>
          <w:lang w:val="en-US" w:eastAsia="zh-CN"/>
        </w:rPr>
        <w:lastRenderedPageBreak/>
        <w:t>as</w:t>
      </w:r>
      <w:r w:rsidR="00774E80">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sidR="00EE5A01">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sidR="00086AA5">
        <w:rPr>
          <w:lang w:val="en-US" w:eastAsia="zh-CN"/>
        </w:rPr>
        <w:t xml:space="preserve">J </w:t>
      </w:r>
      <w:r w:rsidR="003E560C" w:rsidRPr="003E560C">
        <w:rPr>
          <w:lang w:val="en-US" w:eastAsia="zh-CN"/>
        </w:rPr>
        <w:t xml:space="preserve">respectively, as shown in </w:t>
      </w:r>
      <w:r w:rsidR="003E560C">
        <w:rPr>
          <w:rFonts w:hint="eastAsia"/>
          <w:lang w:val="en-US" w:eastAsia="zh-CN"/>
        </w:rPr>
        <w:t xml:space="preserve">figure </w:t>
      </w:r>
      <w:r w:rsidR="003E560C">
        <w:rPr>
          <w:lang w:val="en-US" w:eastAsia="zh-CN"/>
        </w:rPr>
        <w:fldChar w:fldCharType="begin"/>
      </w:r>
      <w:r w:rsidR="003E560C">
        <w:rPr>
          <w:lang w:val="en-US" w:eastAsia="zh-CN"/>
        </w:rPr>
        <w:instrText xml:space="preserve"> </w:instrText>
      </w:r>
      <w:r w:rsidR="003E560C">
        <w:rPr>
          <w:rFonts w:hint="eastAsia"/>
          <w:lang w:val="en-US" w:eastAsia="zh-CN"/>
        </w:rPr>
        <w:instrText>REF _Ref186679777 \h</w:instrText>
      </w:r>
      <w:r w:rsidR="003E560C">
        <w:rPr>
          <w:lang w:val="en-US" w:eastAsia="zh-CN"/>
        </w:rPr>
        <w:instrText xml:space="preserve"> </w:instrText>
      </w:r>
      <w:r w:rsidR="003E560C">
        <w:rPr>
          <w:rFonts w:hint="eastAsia"/>
          <w:lang w:val="en-US" w:eastAsia="zh-CN"/>
        </w:rPr>
        <w:instrText>\#"0"</w:instrText>
      </w:r>
      <w:r w:rsidR="003E560C">
        <w:rPr>
          <w:lang w:val="en-US" w:eastAsia="zh-CN"/>
        </w:rPr>
      </w:r>
      <w:r w:rsidR="003E560C">
        <w:rPr>
          <w:lang w:val="en-US" w:eastAsia="zh-CN"/>
        </w:rPr>
        <w:fldChar w:fldCharType="separate"/>
      </w:r>
      <w:r w:rsidR="004335E0">
        <w:rPr>
          <w:lang w:val="en-US" w:eastAsia="zh-CN"/>
        </w:rPr>
        <w:t>3</w:t>
      </w:r>
      <w:r w:rsidR="003E560C">
        <w:rPr>
          <w:lang w:val="en-US" w:eastAsia="zh-CN"/>
        </w:rPr>
        <w:fldChar w:fldCharType="end"/>
      </w:r>
      <w:r w:rsidR="003E560C">
        <w:rPr>
          <w:rFonts w:hint="eastAsia"/>
          <w:lang w:val="en-US" w:eastAsia="zh-CN"/>
        </w:rPr>
        <w:t>(</w:t>
      </w:r>
      <w:r w:rsidR="003E560C">
        <w:rPr>
          <w:lang w:val="en-US" w:eastAsia="zh-CN"/>
        </w:rPr>
        <w:t>c</w:t>
      </w:r>
      <w:r w:rsidR="003E560C">
        <w:rPr>
          <w:rFonts w:hint="eastAsia"/>
          <w:lang w:val="en-US" w:eastAsia="zh-CN"/>
        </w:rPr>
        <w:t>)</w:t>
      </w:r>
      <w:r w:rsidR="003E560C">
        <w:rPr>
          <w:lang w:val="en-US" w:eastAsia="zh-CN"/>
        </w:rPr>
        <w:t xml:space="preserve"> and </w:t>
      </w:r>
      <w:r w:rsidR="00086AA5">
        <w:rPr>
          <w:rFonts w:hint="eastAsia"/>
          <w:lang w:val="en-US" w:eastAsia="zh-CN"/>
        </w:rPr>
        <w:t xml:space="preserve">figure </w:t>
      </w:r>
      <w:r w:rsidR="00086AA5">
        <w:rPr>
          <w:lang w:val="en-US" w:eastAsia="zh-CN"/>
        </w:rPr>
        <w:fldChar w:fldCharType="begin"/>
      </w:r>
      <w:r w:rsidR="00086AA5">
        <w:rPr>
          <w:lang w:val="en-US" w:eastAsia="zh-CN"/>
        </w:rPr>
        <w:instrText xml:space="preserve"> </w:instrText>
      </w:r>
      <w:r w:rsidR="00086AA5">
        <w:rPr>
          <w:rFonts w:hint="eastAsia"/>
          <w:lang w:val="en-US" w:eastAsia="zh-CN"/>
        </w:rPr>
        <w:instrText>REF _Ref186679777 \h</w:instrText>
      </w:r>
      <w:r w:rsidR="00086AA5">
        <w:rPr>
          <w:lang w:val="en-US" w:eastAsia="zh-CN"/>
        </w:rPr>
        <w:instrText xml:space="preserve"> </w:instrText>
      </w:r>
      <w:r w:rsidR="00086AA5">
        <w:rPr>
          <w:rFonts w:hint="eastAsia"/>
          <w:lang w:val="en-US" w:eastAsia="zh-CN"/>
        </w:rPr>
        <w:instrText>\#"0"</w:instrText>
      </w:r>
      <w:r w:rsidR="00086AA5">
        <w:rPr>
          <w:lang w:val="en-US" w:eastAsia="zh-CN"/>
        </w:rPr>
      </w:r>
      <w:r w:rsidR="00086AA5">
        <w:rPr>
          <w:lang w:val="en-US" w:eastAsia="zh-CN"/>
        </w:rPr>
        <w:fldChar w:fldCharType="separate"/>
      </w:r>
      <w:r w:rsidR="004335E0">
        <w:rPr>
          <w:lang w:val="en-US" w:eastAsia="zh-CN"/>
        </w:rPr>
        <w:t>3</w:t>
      </w:r>
      <w:r w:rsidR="00086AA5">
        <w:rPr>
          <w:lang w:val="en-US" w:eastAsia="zh-CN"/>
        </w:rPr>
        <w:fldChar w:fldCharType="end"/>
      </w:r>
      <w:r w:rsidR="00086AA5">
        <w:rPr>
          <w:rFonts w:hint="eastAsia"/>
          <w:lang w:val="en-US" w:eastAsia="zh-CN"/>
        </w:rPr>
        <w:t>(</w:t>
      </w:r>
      <w:r w:rsidR="00086AA5">
        <w:rPr>
          <w:lang w:val="en-US" w:eastAsia="zh-CN"/>
        </w:rPr>
        <w:t>d</w:t>
      </w:r>
      <w:r w:rsidR="00086AA5">
        <w:rPr>
          <w:rFonts w:hint="eastAsia"/>
          <w:lang w:val="en-US" w:eastAsia="zh-CN"/>
        </w:rPr>
        <w:t>)</w:t>
      </w:r>
      <w:r w:rsidR="00086AA5">
        <w:rPr>
          <w:lang w:val="en-US" w:eastAsia="zh-CN"/>
        </w:rPr>
        <w:t>.</w:t>
      </w:r>
      <w:r w:rsidR="003E560C">
        <w:rPr>
          <w:lang w:val="en-US" w:eastAsia="zh-CN"/>
        </w:rPr>
        <w:t xml:space="preserve"> </w:t>
      </w:r>
      <w:r w:rsidR="003E560C" w:rsidRPr="003E560C">
        <w:rPr>
          <w:lang w:val="en-US" w:eastAsia="zh-CN"/>
        </w:rPr>
        <w:t>The ratio of the energy changes is</w:t>
      </w:r>
      <w:r w:rsidR="00086AA5">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sidR="003E560C">
        <w:rPr>
          <w:rFonts w:hint="eastAsia"/>
          <w:lang w:val="en-US" w:eastAsia="zh-CN"/>
        </w:rPr>
        <w:t>.</w:t>
      </w:r>
      <w:r w:rsidR="00086AA5">
        <w:rPr>
          <w:lang w:val="en-US" w:eastAsia="zh-CN"/>
        </w:rPr>
        <w:t xml:space="preserve"> </w:t>
      </w:r>
      <w:r w:rsidR="003E560C" w:rsidRPr="003E560C">
        <w:rPr>
          <w:lang w:val="en-US" w:eastAsia="zh-CN"/>
        </w:rPr>
        <w:t>According to quantum theory, as derived in Appendix eq. (19)</w:t>
      </w:r>
      <w:r w:rsidR="003E560C">
        <w:rPr>
          <w:lang w:val="en-US" w:eastAsia="zh-CN"/>
        </w:rPr>
        <w:t xml:space="preserve">, </w:t>
      </w:r>
      <w:r w:rsidR="00086AA5">
        <w:rPr>
          <w:lang w:val="en-US" w:eastAsia="zh-CN"/>
        </w:rPr>
        <w:t xml:space="preserve">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sidR="000E0F30">
        <w:rPr>
          <w:szCs w:val="20"/>
        </w:rPr>
        <w:t>=</w:t>
      </w:r>
      <m:oMath>
        <m:r>
          <m:rPr>
            <m:sty m:val="p"/>
          </m:rPr>
          <w:rPr>
            <w:rFonts w:ascii="Cambria Math" w:hAnsi="Cambria Math"/>
            <w:szCs w:val="20"/>
          </w:rPr>
          <m:t>-0.3908</m:t>
        </m:r>
      </m:oMath>
      <w:r w:rsidR="000E0F30">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sidR="000E0F30">
        <w:rPr>
          <w:szCs w:val="20"/>
        </w:rPr>
        <w:t>, and k = 10</w:t>
      </w:r>
      <w:r w:rsidR="000E0F30">
        <w:rPr>
          <w:szCs w:val="20"/>
          <w:vertAlign w:val="superscript"/>
        </w:rPr>
        <w:t>5</w:t>
      </w:r>
      <w:r w:rsidR="000E0F30">
        <w:rPr>
          <w:szCs w:val="20"/>
        </w:rPr>
        <w:t xml:space="preserve"> /m, v = 90 km/s. </w:t>
      </w:r>
      <w:r w:rsidR="00163814">
        <w:rPr>
          <w:szCs w:val="20"/>
        </w:rPr>
        <w:t>T</w:t>
      </w:r>
      <w:r w:rsidR="003E560C" w:rsidRPr="003E560C">
        <w:rPr>
          <w:szCs w:val="20"/>
        </w:rPr>
        <w:t xml:space="preserve">he quantum theory results </w:t>
      </w:r>
      <w:r w:rsidR="00507CEA">
        <w:t xml:space="preserve">are in good agreement with </w:t>
      </w:r>
      <w:r w:rsidR="003E560C" w:rsidRPr="003E560C">
        <w:rPr>
          <w:szCs w:val="20"/>
        </w:rPr>
        <w:t>the numerical calculations.</w:t>
      </w:r>
    </w:p>
    <w:p w14:paraId="3816294A" w14:textId="6D61965D" w:rsidR="00650945" w:rsidRDefault="00650945" w:rsidP="00650945">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Pr>
          <w:lang w:val="en-US" w:eastAsia="zh-CN"/>
        </w:rPr>
        <w:t xml:space="preserve"> in appendix</w:t>
      </w:r>
      <w:r w:rsidRPr="00821D74">
        <w:rPr>
          <w:lang w:val="en-US" w:eastAsia="zh-CN"/>
        </w:rPr>
        <w:t>.</w:t>
      </w:r>
    </w:p>
    <w:p w14:paraId="724CA825" w14:textId="5C8B803A" w:rsidR="00750466" w:rsidRDefault="00750466" w:rsidP="00750466">
      <w:pPr>
        <w:pStyle w:val="IOPText"/>
      </w:pPr>
      <w:r w:rsidRPr="0025790B">
        <w:rPr>
          <w:lang w:val="en-US" w:eastAsia="zh-CN"/>
        </w:rPr>
        <w:t>This phenomenon is understood through the conservation of angular momentum and momentum. The electron exhibits 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w:t>
      </w:r>
      <w:r w:rsidRPr="00750466">
        <w:rPr>
          <w:lang w:val="en-US" w:eastAsia="zh-CN"/>
        </w:rPr>
        <w:t xml:space="preserve"> </w:t>
      </w:r>
      <w:r w:rsidRPr="0025790B">
        <w:rPr>
          <w:lang w:val="en-US" w:eastAsia="zh-CN"/>
        </w:rPr>
        <w:t>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77E9BFDC" w14:textId="419484E5" w:rsidR="00750466" w:rsidRPr="0025790B" w:rsidRDefault="00750466" w:rsidP="00750466">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w:t>
      </w:r>
      <w:r w:rsidRPr="00750466">
        <w:rPr>
          <w:lang w:val="en-US" w:eastAsia="zh-CN"/>
        </w:rPr>
        <w:t xml:space="preserve"> </w:t>
      </w:r>
      <w:r w:rsidRPr="0025790B">
        <w:rPr>
          <w:lang w:val="en-US" w:eastAsia="zh-CN"/>
        </w:rPr>
        <w:t>may be possible to trap the parallel velocity and prevent its further escalation.</w:t>
      </w:r>
    </w:p>
    <w:p w14:paraId="6EC31818" w14:textId="4D80478E" w:rsidR="00750466" w:rsidRPr="00750466" w:rsidRDefault="00750466" w:rsidP="00750466">
      <w:pPr>
        <w:pStyle w:val="IOPText"/>
        <w:rPr>
          <w:lang w:val="en-US"/>
        </w:rPr>
      </w:pPr>
    </w:p>
    <w:p w14:paraId="1CFCFFC7" w14:textId="30ED2613" w:rsidR="00750466" w:rsidRPr="00750466" w:rsidRDefault="00750466" w:rsidP="00650945">
      <w:pPr>
        <w:pStyle w:val="IOPText"/>
        <w:rPr>
          <w:lang w:eastAsia="zh-CN"/>
        </w:rPr>
      </w:pPr>
    </w:p>
    <w:p w14:paraId="3F36E5AE" w14:textId="77777777" w:rsidR="00650945" w:rsidRPr="000E0F30" w:rsidRDefault="00650945" w:rsidP="00821D74">
      <w:pPr>
        <w:pStyle w:val="IOPText"/>
        <w:rPr>
          <w:lang w:val="en-US" w:eastAsia="zh-CN"/>
        </w:rPr>
      </w:pPr>
    </w:p>
    <w:p w14:paraId="7DFB3B7E" w14:textId="1BFAAB64" w:rsidR="00466416" w:rsidRDefault="00022C65" w:rsidP="0025790B">
      <w:pPr>
        <w:pStyle w:val="IOPText"/>
        <w:rPr>
          <w:lang w:val="en-US" w:eastAsia="zh-CN"/>
        </w:rPr>
      </w:pPr>
      <w:r w:rsidRPr="007E27BE">
        <w:rPr>
          <w:noProof/>
        </w:rPr>
        <w:drawing>
          <wp:inline distT="0" distB="0" distL="0" distR="0" wp14:anchorId="3DB5845D" wp14:editId="573EFCAA">
            <wp:extent cx="269875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inline>
        </w:drawing>
      </w:r>
    </w:p>
    <w:p w14:paraId="1B5C343A" w14:textId="060D19B1" w:rsidR="00466416" w:rsidRDefault="00466416" w:rsidP="0025790B">
      <w:pPr>
        <w:pStyle w:val="IOPText"/>
        <w:rPr>
          <w:lang w:val="en-US" w:eastAsia="zh-CN"/>
        </w:rPr>
      </w:pPr>
    </w:p>
    <w:p w14:paraId="7B14772C" w14:textId="77777777" w:rsidR="00466416" w:rsidRDefault="00466416" w:rsidP="0025790B">
      <w:pPr>
        <w:pStyle w:val="IOPText"/>
        <w:rPr>
          <w:lang w:val="en-US" w:eastAsia="zh-CN"/>
        </w:rPr>
      </w:pPr>
    </w:p>
    <w:p w14:paraId="5F67245C" w14:textId="732AC7E7" w:rsidR="00466416" w:rsidRDefault="00466416" w:rsidP="0025790B">
      <w:pPr>
        <w:pStyle w:val="IOPText"/>
        <w:rPr>
          <w:lang w:val="en-US" w:eastAsia="zh-CN"/>
        </w:rPr>
      </w:pPr>
    </w:p>
    <w:p w14:paraId="61AC78AB" w14:textId="73CD288F" w:rsidR="00466416" w:rsidRPr="00466416" w:rsidRDefault="00466416" w:rsidP="00466416">
      <w:pPr>
        <w:pStyle w:val="Caption"/>
      </w:pPr>
      <w:bookmarkStart w:id="267" w:name="_Ref186710143"/>
      <w:r>
        <w:t xml:space="preserve">Figure </w:t>
      </w:r>
      <w:r w:rsidR="00AD5A6F">
        <w:fldChar w:fldCharType="begin"/>
      </w:r>
      <w:r w:rsidR="00AD5A6F">
        <w:instrText xml:space="preserve"> SEQ Figure \* ARABIC </w:instrText>
      </w:r>
      <w:r w:rsidR="00AD5A6F">
        <w:fldChar w:fldCharType="separate"/>
      </w:r>
      <w:r w:rsidR="004335E0">
        <w:rPr>
          <w:noProof/>
        </w:rPr>
        <w:t>4</w:t>
      </w:r>
      <w:r w:rsidR="00AD5A6F">
        <w:rPr>
          <w:noProof/>
        </w:rPr>
        <w:fldChar w:fldCharType="end"/>
      </w:r>
      <w:bookmarkEnd w:id="267"/>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64ED89E9" w14:textId="77777777" w:rsidR="0025790B" w:rsidRPr="00821D74" w:rsidRDefault="0025790B" w:rsidP="00821D74">
      <w:pPr>
        <w:pStyle w:val="IOPText"/>
        <w:rPr>
          <w:lang w:val="en-US" w:eastAsia="zh-CN"/>
        </w:rPr>
      </w:pP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 xml:space="preserve">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w:t>
      </w:r>
      <w:r w:rsidRPr="00CE12A8">
        <w:rPr>
          <w:lang w:val="en-US" w:eastAsia="zh-CN"/>
        </w:rPr>
        <w:lastRenderedPageBreak/>
        <w:t>field. The existence of this equilibrium will be demonstrated by varying the electromagnetic wave field intensity.</w:t>
      </w:r>
    </w:p>
    <w:p w14:paraId="1A1BDF05" w14:textId="0BAF40DD"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r w:rsidRPr="00163814">
        <w:rPr>
          <w:lang w:val="en-US" w:eastAsia="zh-CN"/>
        </w:rPr>
        <w:t xml:space="preserv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00C8633A" w:rsidRPr="00163814">
        <w:rPr>
          <w:rFonts w:hint="eastAsia"/>
          <w:lang w:val="en-US" w:eastAsia="zh-CN"/>
        </w:rPr>
        <w:t xml:space="preserve"> refers to the </w:t>
      </w:r>
      <w:r w:rsidR="00C8633A" w:rsidRPr="00163814">
        <w:rPr>
          <w:lang w:val="en-US" w:eastAsia="zh-CN"/>
        </w:rPr>
        <w:t>electr</w:t>
      </w:r>
      <w:r w:rsidR="00C8633A">
        <w:rPr>
          <w:lang w:val="en-US" w:eastAsia="zh-CN"/>
        </w:rPr>
        <w:t>on</w:t>
      </w:r>
      <w:r w:rsidR="00C8633A">
        <w:rPr>
          <w:rFonts w:hint="eastAsia"/>
          <w:lang w:val="en-US" w:eastAsia="zh-CN"/>
        </w:rPr>
        <w:t xml:space="preserve"> </w:t>
      </w:r>
      <w:r w:rsidR="00C8633A">
        <w:rPr>
          <w:lang w:val="en-US" w:eastAsia="zh-CN"/>
        </w:rPr>
        <w:t>cyclotron</w:t>
      </w:r>
      <w:r w:rsidR="00C8633A">
        <w:rPr>
          <w:rFonts w:hint="eastAsia"/>
          <w:lang w:val="en-US" w:eastAsia="zh-CN"/>
        </w:rPr>
        <w:t xml:space="preserve"> frequency in rest </w:t>
      </w:r>
      <w:r w:rsidR="00750466">
        <w:rPr>
          <w:lang w:val="en-US" w:eastAsia="zh-CN"/>
        </w:rPr>
        <w:t xml:space="preserve">frame </w:t>
      </w:r>
      <w:r w:rsidR="00750466" w:rsidRPr="00CE12A8">
        <w:rPr>
          <w:lang w:val="en-US" w:eastAsia="zh-CN"/>
        </w:rPr>
        <w:t>and</w:t>
      </w:r>
      <w:r w:rsidRPr="00CE12A8">
        <w:rPr>
          <w:lang w:val="en-US" w:eastAsia="zh-CN"/>
        </w:rPr>
        <w:t xml:space="preserve">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4335E0">
        <w:rPr>
          <w:lang w:val="en-US" w:eastAsia="zh-CN"/>
        </w:rPr>
        <w:t>5</w:t>
      </w:r>
      <w:r w:rsidR="00C4769E">
        <w:rPr>
          <w:lang w:val="en-US" w:eastAsia="zh-CN"/>
        </w:rPr>
        <w:fldChar w:fldCharType="end"/>
      </w:r>
      <w:r w:rsidRPr="00CE12A8">
        <w:rPr>
          <w:lang w:val="en-US" w:eastAsia="zh-CN"/>
        </w:rPr>
        <w:t>.</w:t>
      </w:r>
    </w:p>
    <w:p w14:paraId="0577982A" w14:textId="2E1668C1" w:rsidR="00CE12A8" w:rsidRDefault="00CE12A8" w:rsidP="001731C2">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4335E0">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Caption"/>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457F3140" w:rsidR="00CE12A8" w:rsidRDefault="00CE12A8" w:rsidP="00CE12A8">
      <w:pPr>
        <w:pStyle w:val="Caption"/>
      </w:pPr>
      <w:bookmarkStart w:id="268" w:name="_Ref186709568"/>
      <w:r>
        <w:t xml:space="preserve">Figure </w:t>
      </w:r>
      <w:r w:rsidR="00AD5A6F">
        <w:fldChar w:fldCharType="begin"/>
      </w:r>
      <w:r w:rsidR="00AD5A6F">
        <w:instrText xml:space="preserve"> SEQ Figure \* ARABIC </w:instrText>
      </w:r>
      <w:r w:rsidR="00AD5A6F">
        <w:fldChar w:fldCharType="separate"/>
      </w:r>
      <w:r w:rsidR="004335E0">
        <w:rPr>
          <w:noProof/>
        </w:rPr>
        <w:t>5</w:t>
      </w:r>
      <w:r w:rsidR="00AD5A6F">
        <w:rPr>
          <w:noProof/>
        </w:rPr>
        <w:fldChar w:fldCharType="end"/>
      </w:r>
      <w:bookmarkEnd w:id="268"/>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drawing>
          <wp:inline distT="0" distB="0" distL="0" distR="0" wp14:anchorId="7615B634" wp14:editId="779DF424">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56D58DA5" w:rsidR="00CE12A8" w:rsidRPr="00CE12A8" w:rsidRDefault="00CE12A8" w:rsidP="00CE12A8">
      <w:pPr>
        <w:pStyle w:val="Caption"/>
      </w:pPr>
      <w:bookmarkStart w:id="269" w:name="_Ref186710457"/>
      <w:r>
        <w:t xml:space="preserve">Figure </w:t>
      </w:r>
      <w:r w:rsidR="00AD5A6F">
        <w:fldChar w:fldCharType="begin"/>
      </w:r>
      <w:r w:rsidR="00AD5A6F">
        <w:instrText xml:space="preserve"> SEQ Figure \* ARABIC </w:instrText>
      </w:r>
      <w:r w:rsidR="00AD5A6F">
        <w:fldChar w:fldCharType="separate"/>
      </w:r>
      <w:r w:rsidR="004335E0">
        <w:rPr>
          <w:noProof/>
        </w:rPr>
        <w:t>6</w:t>
      </w:r>
      <w:r w:rsidR="00AD5A6F">
        <w:rPr>
          <w:noProof/>
        </w:rPr>
        <w:fldChar w:fldCharType="end"/>
      </w:r>
      <w:bookmarkEnd w:id="269"/>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7752DFEA"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270" w:name="OLE_LINK10"/>
      <w:bookmarkStart w:id="271" w:name="OLE_LINK11"/>
      <w:r w:rsidRPr="00950567">
        <w:rPr>
          <w:noProof/>
        </w:rPr>
        <w:t xml:space="preserve">typical tokamak startup conditions </w:t>
      </w:r>
      <w:bookmarkEnd w:id="270"/>
      <w:bookmarkEnd w:id="271"/>
      <w:r w:rsidR="006C2E59">
        <w:rPr>
          <w:noProof/>
        </w:rPr>
        <w:fldChar w:fldCharType="begin"/>
      </w:r>
      <w:r w:rsidR="006C2E59">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6C2E59">
        <w:rPr>
          <w:noProof/>
        </w:rPr>
        <w:fldChar w:fldCharType="separate"/>
      </w:r>
      <w:r w:rsidR="006C2E59">
        <w:rPr>
          <w:noProof/>
        </w:rPr>
        <w:t>[</w:t>
      </w:r>
      <w:hyperlink w:anchor="_ENREF_9" w:tooltip="Liu, 2018 #2256" w:history="1">
        <w:r w:rsidR="0006700C">
          <w:rPr>
            <w:noProof/>
          </w:rPr>
          <w:t>9</w:t>
        </w:r>
      </w:hyperlink>
      <w:r w:rsidR="006C2E59">
        <w:rPr>
          <w:noProof/>
        </w:rPr>
        <w:t>]</w:t>
      </w:r>
      <w:r w:rsidR="006C2E59">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272" w:name="OLE_LINK12"/>
      <w:bookmarkStart w:id="273" w:name="OLE_LINK13"/>
      <m:oMath>
        <m:r>
          <w:rPr>
            <w:rFonts w:ascii="Cambria Math" w:hAnsi="Cambria Math"/>
            <w:noProof/>
          </w:rPr>
          <m:t>f</m:t>
        </m:r>
        <m:r>
          <m:rPr>
            <m:sty m:val="p"/>
          </m:rPr>
          <w:rPr>
            <w:rFonts w:ascii="Cambria Math" w:hAnsi="Cambria Math"/>
            <w:noProof/>
          </w:rPr>
          <m:t>=56 GHz</m:t>
        </m:r>
      </m:oMath>
      <w:bookmarkEnd w:id="272"/>
      <w:bookmarkEnd w:id="273"/>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32AE1AAF"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4335E0">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384F4889" w:rsidR="00482C83" w:rsidRDefault="00482C83" w:rsidP="00482C83">
      <w:pPr>
        <w:pStyle w:val="IOPText"/>
        <w:keepNext/>
        <w:jc w:val="center"/>
      </w:pPr>
      <w:r w:rsidRPr="00950567">
        <w:rPr>
          <w:noProof/>
          <w:szCs w:val="20"/>
        </w:rPr>
        <w:lastRenderedPageBreak/>
        <w:drawing>
          <wp:inline distT="0" distB="0" distL="0" distR="0" wp14:anchorId="5F659949" wp14:editId="5FCA4616">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3"/>
                    <a:stretch>
                      <a:fillRect/>
                    </a:stretch>
                  </pic:blipFill>
                  <pic:spPr>
                    <a:xfrm>
                      <a:off x="0" y="0"/>
                      <a:ext cx="3098749" cy="1351137"/>
                    </a:xfrm>
                    <a:prstGeom prst="rect">
                      <a:avLst/>
                    </a:prstGeom>
                  </pic:spPr>
                </pic:pic>
              </a:graphicData>
            </a:graphic>
          </wp:inline>
        </w:drawing>
      </w:r>
    </w:p>
    <w:p w14:paraId="6BA83817" w14:textId="234C9077" w:rsidR="00482C83" w:rsidRPr="00482C83" w:rsidRDefault="00482C83" w:rsidP="00482C83">
      <w:pPr>
        <w:pStyle w:val="Caption"/>
      </w:pPr>
      <w:bookmarkStart w:id="274" w:name="_Ref186710731"/>
      <w:r>
        <w:t xml:space="preserve">Figure </w:t>
      </w:r>
      <w:r w:rsidR="00AD5A6F">
        <w:fldChar w:fldCharType="begin"/>
      </w:r>
      <w:r w:rsidR="00AD5A6F">
        <w:instrText xml:space="preserve"> SEQ Figure \* ARABIC </w:instrText>
      </w:r>
      <w:r w:rsidR="00AD5A6F">
        <w:fldChar w:fldCharType="separate"/>
      </w:r>
      <w:r w:rsidR="004335E0">
        <w:rPr>
          <w:noProof/>
        </w:rPr>
        <w:t>7</w:t>
      </w:r>
      <w:r w:rsidR="00AD5A6F">
        <w:rPr>
          <w:noProof/>
        </w:rPr>
        <w:fldChar w:fldCharType="end"/>
      </w:r>
      <w:bookmarkEnd w:id="274"/>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B1FF9B4" w:rsidR="00482C83" w:rsidRPr="00941AF4" w:rsidRDefault="00482C83" w:rsidP="00482C83">
      <w:pPr>
        <w:pStyle w:val="IOPH1"/>
      </w:pPr>
      <w:bookmarkStart w:id="275" w:name="OLE_LINK21"/>
      <w:bookmarkStart w:id="276"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275"/>
    <w:bookmarkEnd w:id="276"/>
    <w:p w14:paraId="60369C3F" w14:textId="68FB26AD"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sidRPr="00DF3CF5">
        <w:rPr>
          <w:noProof/>
        </w:rPr>
        <w:fldChar w:fldCharType="begin"/>
      </w:r>
      <w:r w:rsidR="006C2E59"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sidRPr="00DF3CF5">
        <w:rPr>
          <w:noProof/>
        </w:rPr>
        <w:fldChar w:fldCharType="separate"/>
      </w:r>
      <w:r w:rsidR="006C2E59" w:rsidRPr="00DF3CF5">
        <w:rPr>
          <w:noProof/>
        </w:rPr>
        <w:t>[</w:t>
      </w:r>
      <w:hyperlink w:anchor="_ENREF_31" w:tooltip="Yoshino, 1997 #2270" w:history="1">
        <w:r w:rsidR="0006700C" w:rsidRPr="00DF3CF5">
          <w:rPr>
            <w:noProof/>
          </w:rPr>
          <w:t>31</w:t>
        </w:r>
      </w:hyperlink>
      <w:r w:rsidR="006C2E59" w:rsidRPr="00DF3CF5">
        <w:rPr>
          <w:noProof/>
        </w:rPr>
        <w:t>]</w:t>
      </w:r>
      <w:r w:rsidR="006C2E59"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C95FC65"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2E038B1" w:rsidR="00482C83" w:rsidRPr="00941AF4" w:rsidRDefault="00482C83" w:rsidP="00482C83">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42777402" w14:textId="2BAD081E"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7C770836"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007E27BE">
        <w:rPr>
          <w:noProof/>
        </w:rPr>
        <w:t xml:space="preserve">The </w:t>
      </w:r>
      <w:r w:rsidRPr="00C408F8">
        <w:rPr>
          <w:noProof/>
        </w:rPr>
        <w:t xml:space="preserve">cold magnetized plasmas </w:t>
      </w:r>
      <w:r w:rsidR="00B82DA9">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1301D113" w14:textId="7FA03E31" w:rsidR="00466416" w:rsidRDefault="00AD5A6F" w:rsidP="00466416">
      <w:pPr>
        <w:pStyle w:val="IOPText"/>
        <w:rPr>
          <w:noProof/>
          <w:sz w:val="16"/>
        </w:rPr>
      </w:pPr>
      <m:oMathPara>
        <m:oMath>
          <m:eqArr>
            <m:eqArrPr>
              <m:maxDist m:val="1"/>
              <m:ctrlPr>
                <w:rPr>
                  <w:rFonts w:ascii="Cambria Math" w:hAnsi="Cambria Math"/>
                  <w:i/>
                  <w:sz w:val="16"/>
                </w:rPr>
              </m:ctrlPr>
            </m:eqArrPr>
            <m:e>
              <m:m>
                <m:mPr>
                  <m:plcHide m:val="1"/>
                  <m:mcs>
                    <m:mc>
                      <m:mcPr>
                        <m:count m:val="2"/>
                        <m:mcJc m:val="left"/>
                      </m:mcPr>
                    </m:mc>
                  </m:mcs>
                  <m:ctrlPr>
                    <w:rPr>
                      <w:rFonts w:ascii="Cambria Math" w:hAnsi="Cambria Math"/>
                      <w:sz w:val="16"/>
                    </w:rPr>
                  </m:ctrlPr>
                </m:mPr>
                <m:mr>
                  <m:e/>
                  <m:e>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10</m:t>
                        </m:r>
                      </m:sup>
                    </m:sSup>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8</m:t>
                        </m:r>
                      </m:sup>
                    </m:sSup>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r>
                          <m:rPr>
                            <m:sty m:val="p"/>
                          </m:rPr>
                          <w:rPr>
                            <w:rFonts w:ascii="Cambria Math" w:hAnsi="Cambria Math"/>
                            <w:noProof/>
                            <w:sz w:val="16"/>
                          </w:rPr>
                          <m:t>3</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6</m:t>
                        </m:r>
                      </m:sup>
                    </m:sSup>
                    <m:d>
                      <m:dPr>
                        <m:begChr m:val="["/>
                        <m:endChr m:val="]"/>
                        <m:ctrlPr>
                          <w:rPr>
                            <w:rFonts w:ascii="Cambria Math" w:hAnsi="Cambria Math"/>
                            <w:noProof/>
                            <w:sz w:val="16"/>
                          </w:rPr>
                        </m:ctrlPr>
                      </m:dPr>
                      <m:e>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r>
                          <w:rPr>
                            <w:rFonts w:ascii="Cambria Math" w:hAnsi="Cambria Math"/>
                            <w:noProof/>
                            <w:sz w:val="16"/>
                          </w:rPr>
                          <m:t>+</m:t>
                        </m:r>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4</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4</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e>
                </m:mr>
                <m:mr>
                  <m:e/>
                  <m:e>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r>
                      <m:rPr>
                        <m:sty m:val="p"/>
                      </m:rPr>
                      <w:rPr>
                        <w:rFonts w:ascii="Cambria Math" w:hAnsi="Cambria Math"/>
                        <w:noProof/>
                        <w:sz w:val="16"/>
                      </w:rPr>
                      <m:t>]</m:t>
                    </m:r>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2</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d>
                      <m:dPr>
                        <m:ctrlPr>
                          <w:rPr>
                            <w:rFonts w:ascii="Cambria Math" w:hAnsi="Cambria Math"/>
                            <w:sz w:val="16"/>
                          </w:rPr>
                        </m:ctrlPr>
                      </m:dPr>
                      <m:e>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r>
                      <m:rPr>
                        <m:sty m:val="p"/>
                      </m:rPr>
                      <w:rPr>
                        <w:rFonts w:ascii="Cambria Math" w:hAnsi="Cambria Math"/>
                        <w:noProof/>
                        <w:sz w:val="16"/>
                      </w:rPr>
                      <m:t>]</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r>
                      <m:rPr>
                        <m:sty m:val="p"/>
                      </m:rPr>
                      <w:rPr>
                        <w:rFonts w:ascii="Cambria Math" w:hAnsi="Cambria Math"/>
                        <w:noProof/>
                        <w:sz w:val="16"/>
                      </w:rPr>
                      <m:t>=0</m:t>
                    </m:r>
                  </m:e>
                </m:mr>
              </m:m>
              <m:r>
                <w:rPr>
                  <w:rFonts w:ascii="Cambria Math" w:hAnsi="Cambria Math"/>
                  <w:sz w:val="16"/>
                </w:rPr>
                <m:t>#</m:t>
              </m:r>
              <w:bookmarkStart w:id="277" w:name="Dispersion"/>
              <m:d>
                <m:dPr>
                  <m:ctrlPr>
                    <w:rPr>
                      <w:rFonts w:ascii="Cambria Math" w:hAnsi="Cambria Math"/>
                      <w:i/>
                      <w:noProof/>
                      <w:sz w:val="16"/>
                    </w:rPr>
                  </m:ctrlPr>
                </m:dPr>
                <m:e>
                  <m:r>
                    <w:rPr>
                      <w:rFonts w:ascii="Cambria Math" w:hAnsi="Cambria Math"/>
                      <w:i/>
                      <w:noProof/>
                      <w:sz w:val="16"/>
                    </w:rPr>
                    <w:fldChar w:fldCharType="begin"/>
                  </m:r>
                  <m:r>
                    <m:rPr>
                      <m:sty m:val="p"/>
                    </m:rPr>
                    <w:rPr>
                      <w:rFonts w:ascii="Cambria Math" w:hAnsi="Cambria Math"/>
                      <w:noProof/>
                      <w:sz w:val="16"/>
                    </w:rPr>
                    <m:t xml:space="preserve"> SEQ equation </m:t>
                  </m:r>
                  <m:r>
                    <w:rPr>
                      <w:rFonts w:ascii="Cambria Math" w:hAnsi="Cambria Math"/>
                      <w:i/>
                      <w:noProof/>
                      <w:sz w:val="16"/>
                    </w:rPr>
                    <w:fldChar w:fldCharType="separate"/>
                  </m:r>
                  <m:r>
                    <m:rPr>
                      <m:sty m:val="p"/>
                    </m:rPr>
                    <w:rPr>
                      <w:rFonts w:ascii="Cambria Math" w:hAnsi="Cambria Math"/>
                      <w:noProof/>
                      <w:sz w:val="16"/>
                    </w:rPr>
                    <m:t>4</m:t>
                  </m:r>
                  <m:r>
                    <w:rPr>
                      <w:rFonts w:ascii="Cambria Math" w:hAnsi="Cambria Math"/>
                      <w:i/>
                      <w:noProof/>
                      <w:sz w:val="16"/>
                    </w:rPr>
                    <w:fldChar w:fldCharType="end"/>
                  </m:r>
                </m:e>
              </m:d>
              <w:bookmarkEnd w:id="277"/>
            </m:e>
          </m:eqArr>
        </m:oMath>
      </m:oMathPara>
    </w:p>
    <w:p w14:paraId="24DB8271" w14:textId="3BFF0983" w:rsidR="00466416" w:rsidRDefault="00466416" w:rsidP="00466416">
      <w:pPr>
        <w:pStyle w:val="IOPText"/>
        <w:rPr>
          <w:noProof/>
        </w:rPr>
      </w:pPr>
      <m:oMathPara>
        <m:oMath>
          <m:r>
            <m:rPr>
              <m:sty m:val="p"/>
            </m:rPr>
            <w:rPr>
              <w:rFonts w:ascii="Cambria Math" w:hAnsi="Cambria Math"/>
              <w:noProof/>
            </w:rPr>
            <w:drawing>
              <wp:inline distT="0" distB="0" distL="0" distR="0" wp14:anchorId="421CB5A4" wp14:editId="62712041">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7504DE5F" w14:textId="77777777" w:rsidR="00466416" w:rsidRDefault="00466416" w:rsidP="00466416">
      <w:pPr>
        <w:pStyle w:val="IOPText"/>
        <w:rPr>
          <w:noProof/>
        </w:rPr>
      </w:pPr>
    </w:p>
    <w:p w14:paraId="170416F5" w14:textId="15E64272" w:rsidR="00466416" w:rsidRDefault="00466416" w:rsidP="00466416">
      <w:pPr>
        <w:pStyle w:val="IOPText"/>
        <w:rPr>
          <w:noProof/>
        </w:rPr>
      </w:pPr>
      <w:r>
        <w:rPr>
          <w:noProof/>
        </w:rPr>
        <mc:AlternateContent>
          <mc:Choice Requires="wps">
            <w:drawing>
              <wp:inline distT="0" distB="0" distL="0" distR="0" wp14:anchorId="3D8FC630" wp14:editId="4FB2F0CF">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7F9F1B46" w14:textId="2D5B9DA8" w:rsidR="00AD5A6F" w:rsidRPr="00C4769E" w:rsidRDefault="00AD5A6F" w:rsidP="00466416">
                            <w:pPr>
                              <w:pStyle w:val="Caption"/>
                            </w:pPr>
                            <w:bookmarkStart w:id="278"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278"/>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D8FC630"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7F9F1B46" w14:textId="2D5B9DA8" w:rsidR="00AD5A6F" w:rsidRPr="00C4769E" w:rsidRDefault="00AD5A6F" w:rsidP="00466416">
                      <w:pPr>
                        <w:pStyle w:val="Caption"/>
                      </w:pPr>
                      <w:bookmarkStart w:id="279"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279"/>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512B34E6" w14:textId="77777777" w:rsidR="00466416" w:rsidRDefault="00466416" w:rsidP="00466416">
      <w:pPr>
        <w:pStyle w:val="IOPText"/>
        <w:rPr>
          <w:noProof/>
        </w:rPr>
      </w:pPr>
    </w:p>
    <w:p w14:paraId="6FFAFA55" w14:textId="77777777" w:rsidR="00466416" w:rsidRDefault="00466416" w:rsidP="00466416">
      <w:pPr>
        <w:pStyle w:val="IOPText"/>
        <w:rPr>
          <w:noProof/>
        </w:rPr>
      </w:pPr>
    </w:p>
    <w:p w14:paraId="521A267F" w14:textId="1A5B26C6" w:rsidR="00482C83" w:rsidRPr="00466416" w:rsidRDefault="004B6C05" w:rsidP="00466416">
      <w:pPr>
        <w:pStyle w:val="IOPText"/>
        <w:rPr>
          <w:noProof/>
        </w:rPr>
      </w:pPr>
      <w:r>
        <w:rPr>
          <w:noProof/>
        </w:rPr>
        <w:t>The relationship of</w:t>
      </w:r>
      <w:r w:rsidR="00482C83" w:rsidRPr="00C408F8">
        <w:rPr>
          <w:noProof/>
        </w:rPr>
        <w:t xml:space="preserve"> </w:t>
      </w:r>
      <m:oMath>
        <m:r>
          <w:rPr>
            <w:rFonts w:ascii="Cambria Math" w:hAnsi="Cambria Math" w:cs="Cambria Math"/>
            <w:noProof/>
          </w:rPr>
          <m:t>ω</m:t>
        </m:r>
      </m:oMath>
      <w:r w:rsidR="00482C83" w:rsidRPr="00C408F8">
        <w:rPr>
          <w:noProof/>
        </w:rPr>
        <w:t xml:space="preserve"> and </w:t>
      </w:r>
      <m:oMath>
        <m:r>
          <w:rPr>
            <w:rFonts w:ascii="Cambria Math" w:hAnsi="Cambria Math"/>
            <w:noProof/>
          </w:rPr>
          <m:t>k</m:t>
        </m:r>
      </m:oMath>
      <w:r w:rsidR="00482C83"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00482C83"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00482C83"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00482C83" w:rsidRPr="00C408F8">
        <w:rPr>
          <w:noProof/>
        </w:rPr>
        <w:t xml:space="preserve">). Here, </w:t>
      </w:r>
      <m:oMath>
        <m:r>
          <w:rPr>
            <w:rFonts w:ascii="Cambria Math" w:hAnsi="Cambria Math" w:cs="Cambria Math"/>
            <w:noProof/>
          </w:rPr>
          <m:t>θ</m:t>
        </m:r>
      </m:oMath>
      <w:r w:rsidR="00482C83"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00482C83"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00482C83" w:rsidRPr="00C408F8">
        <w:rPr>
          <w:noProof/>
        </w:rPr>
        <w:t xml:space="preserve">. </w:t>
      </w:r>
      <w:r w:rsidR="00B82DA9" w:rsidRPr="00C408F8">
        <w:rPr>
          <w:noProof/>
        </w:rPr>
        <w:t xml:space="preserve">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00B82DA9">
        <w:rPr>
          <w:noProof/>
        </w:rPr>
        <w:t>, t</w:t>
      </w:r>
      <w:r w:rsidR="00482C83" w:rsidRPr="00C408F8">
        <w:rPr>
          <w:noProof/>
        </w:rPr>
        <w:t xml:space="preserve">he dispersion relationship can be illustrated in </w:t>
      </w:r>
      <w:bookmarkStart w:id="280" w:name="OLE_LINK2"/>
      <w:bookmarkStart w:id="281"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bookmarkEnd w:id="280"/>
      <w:bookmarkEnd w:id="281"/>
      <w:r w:rsidR="00482C83"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00482C83" w:rsidRPr="00C408F8">
        <w:rPr>
          <w:noProof/>
        </w:rPr>
        <w:t xml:space="preserve"> , while the </w:t>
      </w:r>
      <w:r w:rsidR="00482C83">
        <w:rPr>
          <w:noProof/>
        </w:rPr>
        <w:t>yellow</w:t>
      </w:r>
      <w:r w:rsidR="00482C83"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sidR="00482C83">
        <w:rPr>
          <w:noProof/>
        </w:rPr>
        <w:t xml:space="preserve"> 90 degrees</w:t>
      </w:r>
      <w:r w:rsidR="00482C83"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00482C83" w:rsidRPr="00C408F8">
        <w:rPr>
          <w:noProof/>
        </w:rPr>
        <w:t xml:space="preserve"> of the wave can be expressed a</w:t>
      </w:r>
      <w:r w:rsidR="006C2E59">
        <w:rPr>
          <w:rFonts w:hint="eastAsia"/>
          <w:noProof/>
          <w:lang w:eastAsia="zh-CN"/>
        </w:rPr>
        <w:t>s</w:t>
      </w:r>
      <w:r w:rsidR="006C2E59">
        <w:rPr>
          <w:rFonts w:hint="eastAsia"/>
          <w:noProof/>
          <w:color w:val="FF0000"/>
          <w:lang w:eastAsia="zh-CN"/>
        </w:rPr>
        <w:t xml:space="preserve"> </w:t>
      </w:r>
      <w:r w:rsidR="006C2E59" w:rsidRPr="006C2E59">
        <w:rPr>
          <w:noProof/>
          <w:lang w:eastAsia="zh-CN"/>
        </w:rPr>
        <w:fldChar w:fldCharType="begin"/>
      </w:r>
      <w:r w:rsidR="006C2E59"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006C2E59" w:rsidRPr="006C2E59">
        <w:rPr>
          <w:noProof/>
          <w:lang w:eastAsia="zh-CN"/>
        </w:rPr>
        <w:fldChar w:fldCharType="separate"/>
      </w:r>
      <w:r w:rsidR="006C2E59" w:rsidRPr="006C2E59">
        <w:rPr>
          <w:noProof/>
          <w:lang w:eastAsia="zh-CN"/>
        </w:rPr>
        <w:t>[</w:t>
      </w:r>
      <w:hyperlink w:anchor="_ENREF_32" w:tooltip="Aleynikov, 2015 #2236" w:history="1">
        <w:r w:rsidR="0006700C" w:rsidRPr="006C2E59">
          <w:rPr>
            <w:noProof/>
            <w:lang w:eastAsia="zh-CN"/>
          </w:rPr>
          <w:t>32</w:t>
        </w:r>
      </w:hyperlink>
      <w:r w:rsidR="006C2E59" w:rsidRPr="006C2E59">
        <w:rPr>
          <w:noProof/>
          <w:lang w:eastAsia="zh-CN"/>
        </w:rPr>
        <w:t>]</w:t>
      </w:r>
      <w:r w:rsidR="006C2E59" w:rsidRPr="006C2E59">
        <w:rPr>
          <w:noProof/>
          <w:lang w:eastAsia="zh-CN"/>
        </w:rPr>
        <w:fldChar w:fldCharType="end"/>
      </w:r>
      <w:r w:rsidR="00CD2C83">
        <w:rPr>
          <w:rFonts w:hint="eastAsia"/>
          <w:noProof/>
          <w:lang w:eastAsia="zh-CN"/>
        </w:rPr>
        <w:t>:</w:t>
      </w:r>
      <w:r w:rsidR="00482C83" w:rsidRPr="006C2E59">
        <w:rPr>
          <w:noProof/>
        </w:rPr>
        <w:t xml:space="preserve"> </w:t>
      </w:r>
    </w:p>
    <w:p w14:paraId="1937B0EC" w14:textId="1C088BA2" w:rsidR="004B6C05" w:rsidRDefault="00AD5A6F" w:rsidP="00664F43">
      <w:pPr>
        <w:pStyle w:val="NormalWeb"/>
        <w:shd w:val="clear" w:color="auto" w:fill="FFFFFF"/>
        <w:ind w:firstLine="360"/>
        <w:jc w:val="right"/>
        <w:rPr>
          <w:rFonts w:ascii="Cambria Math" w:hAnsi="Cambria Math"/>
          <w:sz w:val="15"/>
          <w:szCs w:val="15"/>
          <w:oMath/>
        </w:rPr>
        <w:sectPr w:rsidR="004B6C05" w:rsidSect="003A5833">
          <w:headerReference w:type="default" r:id="rId25"/>
          <w:footerReference w:type="default" r:id="rId26"/>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282" w:name="OLE_LINK14"/>
                    <w:bookmarkStart w:id="283"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282"/>
                    <w:bookmarkEnd w:id="283"/>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306DDCBB" w14:textId="3FC4D970" w:rsidR="00466416" w:rsidRPr="00466416" w:rsidRDefault="00750466" w:rsidP="00466416">
      <w:pPr>
        <w:pStyle w:val="IOPText"/>
        <w:ind w:firstLine="0"/>
        <w:rPr>
          <w:noProof/>
        </w:rPr>
      </w:pPr>
      <w:r>
        <w:rPr>
          <w:noProof/>
        </w:rPr>
        <w:lastRenderedPageBreak/>
        <mc:AlternateContent>
          <mc:Choice Requires="wps">
            <w:drawing>
              <wp:anchor distT="0" distB="0" distL="114300" distR="114300" simplePos="0" relativeHeight="251663360" behindDoc="0" locked="0" layoutInCell="1" allowOverlap="1" wp14:anchorId="27362A08" wp14:editId="50454262">
                <wp:simplePos x="0" y="0"/>
                <wp:positionH relativeFrom="column">
                  <wp:align>left</wp:align>
                </wp:positionH>
                <wp:positionV relativeFrom="page">
                  <wp:posOffset>5244440</wp:posOffset>
                </wp:positionV>
                <wp:extent cx="6232525" cy="9378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32525" cy="937895"/>
                        </a:xfrm>
                        <a:prstGeom prst="rect">
                          <a:avLst/>
                        </a:prstGeom>
                        <a:solidFill>
                          <a:prstClr val="white"/>
                        </a:solidFill>
                        <a:ln>
                          <a:noFill/>
                        </a:ln>
                      </wps:spPr>
                      <wps:txbx>
                        <w:txbxContent>
                          <w:p w14:paraId="4AE35023" w14:textId="01B36845" w:rsidR="00AD5A6F" w:rsidRPr="00C5426A" w:rsidRDefault="00AD5A6F" w:rsidP="00881049">
                            <w:pPr>
                              <w:pStyle w:val="Caption"/>
                            </w:pPr>
                            <w:bookmarkStart w:id="284"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284"/>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0;margin-top:412.95pt;width:490.75pt;height:73.85pt;z-index:251663360;visibility:visible;mso-wrap-style:square;mso-width-percent:0;mso-wrap-distance-left:9pt;mso-wrap-distance-top:0;mso-wrap-distance-right:9pt;mso-wrap-distance-bottom:0;mso-position-horizontal:left;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oRMQIAAGcEAAAOAAAAZHJzL2Uyb0RvYy54bWysVFFv2yAQfp+0/4B4X5ykStd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" stroked="f">
                <v:textbox style="mso-fit-shape-to-text:t" inset="0,0,0,0">
                  <w:txbxContent>
                    <w:p w14:paraId="4AE35023" w14:textId="01B36845" w:rsidR="00AD5A6F" w:rsidRPr="00C5426A" w:rsidRDefault="00AD5A6F" w:rsidP="00881049">
                      <w:pPr>
                        <w:pStyle w:val="Caption"/>
                      </w:pPr>
                      <w:bookmarkStart w:id="285"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285"/>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square" anchory="page"/>
              </v:shape>
            </w:pict>
          </mc:Fallback>
        </mc:AlternateContent>
      </w:r>
      <w:r>
        <w:rPr>
          <w:noProof/>
        </w:rPr>
        <w:drawing>
          <wp:anchor distT="0" distB="0" distL="114300" distR="114300" simplePos="0" relativeHeight="251669504" behindDoc="0" locked="0" layoutInCell="1" allowOverlap="1" wp14:anchorId="05D49D2F" wp14:editId="58BB9C40">
            <wp:simplePos x="0" y="0"/>
            <wp:positionH relativeFrom="margin">
              <wp:posOffset>1098105</wp:posOffset>
            </wp:positionH>
            <wp:positionV relativeFrom="margin">
              <wp:align>top</wp:align>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p>
    <w:p w14:paraId="78A16D4B" w14:textId="0F7CB7DA" w:rsidR="00466416" w:rsidRDefault="00466416" w:rsidP="00466416">
      <w:pPr>
        <w:pStyle w:val="IOPText"/>
        <w:ind w:firstLine="0"/>
        <w:rPr>
          <w:noProof/>
        </w:rPr>
      </w:pPr>
    </w:p>
    <w:p w14:paraId="448DEE03" w14:textId="28DD98B1" w:rsidR="00664F43" w:rsidRDefault="00466416" w:rsidP="00466416">
      <w:pPr>
        <w:pStyle w:val="IOPText"/>
        <w:ind w:firstLine="0"/>
        <w:rPr>
          <w:noProof/>
        </w:rPr>
      </w:pPr>
      <w:r>
        <w:rPr>
          <w:noProof/>
        </w:rPr>
        <w:t xml:space="preserve">    </w:t>
      </w:r>
      <w:r w:rsidR="00664F43">
        <w:rPr>
          <w:noProof/>
        </w:rPr>
        <w:t xml:space="preserve">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664F4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664F4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664F43">
        <w:rPr>
          <w:noProof/>
        </w:rPr>
        <w:t xml:space="preserve"> are orthogonal vectors </w:t>
      </w:r>
      <w:r w:rsidR="00664F43" w:rsidRPr="000E1BF8">
        <w:rPr>
          <w:noProof/>
        </w:rPr>
        <w:t>lying in the plane perpendicular to the magnetic field.</w:t>
      </w:r>
      <w:r w:rsidR="00664F43" w:rsidRPr="00C408F8">
        <w:rPr>
          <w:noProof/>
        </w:rPr>
        <w:t xml:space="preserve">The electric field of the wave is expressed </w:t>
      </w:r>
      <w:bookmarkStart w:id="286" w:name="OLE_LINK16"/>
      <w:bookmarkStart w:id="287" w:name="OLE_LINK17"/>
      <w:r w:rsidR="00664F43"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286"/>
      <w:bookmarkEnd w:id="287"/>
      <w:r w:rsidR="00664F43"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sidR="00664F43">
        <w:rPr>
          <w:noProof/>
        </w:rPr>
        <w:t xml:space="preserve">. </w:t>
      </w:r>
      <w:r w:rsidR="00664F43" w:rsidRPr="000E1BF8">
        <w:rPr>
          <w:noProof/>
        </w:rPr>
        <w:t xml:space="preserve">When the left-hand polarized wave propagates along the </w:t>
      </w:r>
      <w:r w:rsidR="00664F43">
        <w:rPr>
          <w:noProof/>
        </w:rPr>
        <w:t xml:space="preserve">k </w:t>
      </w:r>
      <w:r w:rsidR="00664F43" w:rsidRPr="000E1BF8">
        <w:rPr>
          <w:noProof/>
        </w:rPr>
        <w:t>direction, with k lying in the x-</w:t>
      </w:r>
      <w:r w:rsidR="00664F43">
        <w:rPr>
          <w:noProof/>
        </w:rPr>
        <w:t>z</w:t>
      </w:r>
      <w:r w:rsidR="00664F43" w:rsidRPr="000E1BF8">
        <w:rPr>
          <w:noProof/>
        </w:rPr>
        <w:t xml:space="preserve"> plane, the polarization component of the left-hand polarized wave, as determined by the rotation matrix about the </w:t>
      </w:r>
      <w:r w:rsidR="004A6B72">
        <w:rPr>
          <w:noProof/>
          <w:lang w:eastAsia="zh-CN"/>
        </w:rPr>
        <w:t>y</w:t>
      </w:r>
      <w:r w:rsidR="00664F43" w:rsidRPr="000E1BF8">
        <w:rPr>
          <w:noProof/>
        </w:rPr>
        <w:t>-axis, is given by:</w:t>
      </w:r>
    </w:p>
    <w:p w14:paraId="2A8DFC4B" w14:textId="7EF4CF46" w:rsidR="00664F43" w:rsidRPr="00C5426A" w:rsidRDefault="00AD5A6F" w:rsidP="00664F43">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47FDC7A3" w14:textId="77777777" w:rsidR="00664F43" w:rsidRDefault="00664F43" w:rsidP="00664F43">
      <w:pPr>
        <w:pStyle w:val="IOPText"/>
        <w:ind w:firstLine="0"/>
        <w:rPr>
          <w:noProof/>
        </w:rPr>
      </w:pPr>
    </w:p>
    <w:p w14:paraId="6F28988F" w14:textId="77777777" w:rsidR="00750466" w:rsidRDefault="00750466" w:rsidP="00664F43">
      <w:pPr>
        <w:pStyle w:val="IOPText"/>
        <w:rPr>
          <w:noProof/>
        </w:rPr>
      </w:pPr>
    </w:p>
    <w:p w14:paraId="370ED9CD" w14:textId="77777777" w:rsidR="00750466" w:rsidRDefault="00750466" w:rsidP="00664F43">
      <w:pPr>
        <w:pStyle w:val="IOPText"/>
        <w:rPr>
          <w:noProof/>
        </w:rPr>
      </w:pPr>
    </w:p>
    <w:p w14:paraId="05854722" w14:textId="77777777" w:rsidR="00750466" w:rsidRDefault="00750466" w:rsidP="00664F43">
      <w:pPr>
        <w:pStyle w:val="IOPText"/>
        <w:rPr>
          <w:noProof/>
        </w:rPr>
      </w:pPr>
    </w:p>
    <w:p w14:paraId="6DE0A229" w14:textId="4FC64D03" w:rsidR="00664F43" w:rsidRDefault="00664F43" w:rsidP="00664F43">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5DB9F8F4" w14:textId="4A6D7239" w:rsidR="00664F43" w:rsidRPr="00360A74" w:rsidRDefault="00AD5A6F" w:rsidP="00664F43">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0A2DB04F" w14:textId="61654E16" w:rsidR="00360A74" w:rsidRPr="00664F43" w:rsidRDefault="00360A74" w:rsidP="00664F43">
      <w:pPr>
        <w:pStyle w:val="IOPText"/>
        <w:ind w:firstLine="0"/>
        <w:rPr>
          <w:noProof/>
        </w:rPr>
      </w:pPr>
    </w:p>
    <w:p w14:paraId="5B649187" w14:textId="3B6D2BDA" w:rsidR="00482C83" w:rsidRPr="00C408F8" w:rsidRDefault="00482C83" w:rsidP="00FD5A0A">
      <w:pPr>
        <w:pStyle w:val="IOPText"/>
        <w:rPr>
          <w:noProof/>
        </w:rPr>
      </w:pPr>
      <w:r>
        <w:rPr>
          <w:noProof/>
        </w:rPr>
        <w:t xml:space="preserve"> </w:t>
      </w:r>
      <w:r w:rsidRPr="000E1BF8">
        <w:rPr>
          <w:noProof/>
        </w:rPr>
        <w:t xml:space="preserve">The ratio of the left-hand polarized wave in the cold 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Pr="000E1BF8">
        <w:rPr>
          <w:noProof/>
        </w:rPr>
        <w:t>(b), where the region dominated by the left-hand polarized wave can be observed.</w:t>
      </w:r>
      <w:r w:rsidR="00FD5A0A">
        <w:rPr>
          <w:noProof/>
        </w:rPr>
        <w:t xml:space="preserve"> </w:t>
      </w:r>
      <w:r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00C5426A">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 (ADE).</w:t>
      </w:r>
      <w:r w:rsidRPr="00C408F8">
        <w:rPr>
          <w:noProof/>
        </w:rPr>
        <w:t xml:space="preserv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00C5426A">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3C2FC04F" w14:textId="13497E2E" w:rsidR="00482C83" w:rsidRPr="00C408F8" w:rsidRDefault="00482C83" w:rsidP="00C4769E">
      <w:pPr>
        <w:pStyle w:val="IOPText"/>
        <w:numPr>
          <w:ilvl w:val="0"/>
          <w:numId w:val="13"/>
        </w:numPr>
        <w:rPr>
          <w:noProof/>
        </w:rPr>
      </w:pPr>
      <w:bookmarkStart w:id="288" w:name="OLE_LINK1"/>
      <w:r w:rsidRPr="000E1BF8">
        <w:rPr>
          <w:noProof/>
        </w:rPr>
        <w:lastRenderedPageBreak/>
        <w:t xml:space="preserve">In the low-frequency region, which includes whistler waves and lower hybrid waves, the ratio of the left-hand polarized wave is below </w:t>
      </w:r>
      <w:r>
        <w:rPr>
          <w:noProof/>
        </w:rPr>
        <w:t>1</w:t>
      </w:r>
      <w:r w:rsidRPr="000E1BF8">
        <w:rPr>
          <w:noProof/>
        </w:rPr>
        <w:t>%.</w:t>
      </w:r>
    </w:p>
    <w:bookmarkEnd w:id="288"/>
    <w:p w14:paraId="0EF16F7E" w14:textId="21CA886B"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4335E0">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the 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51D97DA8" w:rsidR="00C5426A" w:rsidRDefault="00C5426A" w:rsidP="00C5426A">
      <w:pPr>
        <w:pStyle w:val="IOPText"/>
        <w:rPr>
          <w:noProof/>
        </w:rPr>
      </w:pPr>
    </w:p>
    <w:p w14:paraId="56FB00E5" w14:textId="3FC531A8" w:rsidR="00CE28BC" w:rsidRPr="00CE28BC" w:rsidRDefault="00AD5A6F"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289"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289"/>
              <m:ctrlPr>
                <w:rPr>
                  <w:rFonts w:ascii="Cambria Math" w:hAnsi="Cambria Math" w:cs="Cambria Math"/>
                  <w:i/>
                  <w:noProof/>
                  <w:sz w:val="20"/>
                  <w:szCs w:val="20"/>
                </w:rPr>
              </m:ctrlPr>
            </m:e>
          </m:eqArr>
        </m:oMath>
      </m:oMathPara>
    </w:p>
    <w:p w14:paraId="034B27B2" w14:textId="20A62E7B" w:rsidR="0012637D" w:rsidRDefault="0012637D" w:rsidP="0012637D">
      <w:pPr>
        <w:pStyle w:val="IOPText"/>
        <w:rPr>
          <w:noProof/>
        </w:rPr>
      </w:pPr>
      <w:r w:rsidRPr="00D2291A">
        <w:rPr>
          <w:noProof/>
        </w:rPr>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4335E0">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009654EC" w:rsidR="00C5426A" w:rsidRPr="00D2291A" w:rsidRDefault="00C5426A" w:rsidP="00C5426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4335E0">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4335E0">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4335E0">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4335E0">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583F487A" w:rsidR="00C5426A" w:rsidRPr="00163814"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w:t>
      </w:r>
      <w:r w:rsidRPr="00D2291A">
        <w:rPr>
          <w:noProof/>
        </w:rPr>
        <w:t xml:space="preserve">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006C2E59" w:rsidRPr="00163814">
        <w:rPr>
          <w:noProof/>
        </w:rPr>
        <w:fldChar w:fldCharType="begin"/>
      </w:r>
      <w:r w:rsidR="006C2E59"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sidRPr="00163814">
        <w:rPr>
          <w:noProof/>
        </w:rPr>
        <w:fldChar w:fldCharType="separate"/>
      </w:r>
      <w:r w:rsidR="006C2E59" w:rsidRPr="00163814">
        <w:rPr>
          <w:noProof/>
        </w:rPr>
        <w:t>[</w:t>
      </w:r>
      <w:hyperlink w:anchor="_ENREF_14" w:tooltip="Freethy, 2015 #2246" w:history="1">
        <w:r w:rsidR="0006700C" w:rsidRPr="00163814">
          <w:rPr>
            <w:noProof/>
          </w:rPr>
          <w:t>14</w:t>
        </w:r>
      </w:hyperlink>
      <w:r w:rsidR="006C2E59" w:rsidRPr="00163814">
        <w:rPr>
          <w:noProof/>
        </w:rPr>
        <w:t xml:space="preserve">, </w:t>
      </w:r>
      <w:hyperlink w:anchor="_ENREF_16" w:tooltip="Shustin, 1971 #2264" w:history="1">
        <w:r w:rsidR="0006700C" w:rsidRPr="00163814">
          <w:rPr>
            <w:noProof/>
          </w:rPr>
          <w:t>16</w:t>
        </w:r>
      </w:hyperlink>
      <w:r w:rsidR="006C2E59" w:rsidRPr="00163814">
        <w:rPr>
          <w:noProof/>
        </w:rPr>
        <w:t>]</w:t>
      </w:r>
      <w:r w:rsidR="006C2E59"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Pr="00163814" w:rsidRDefault="00C5426A" w:rsidP="00C722BF">
      <w:pPr>
        <w:pStyle w:val="IOPText"/>
        <w:ind w:firstLine="0"/>
        <w:rPr>
          <w:noProof/>
        </w:rPr>
      </w:pPr>
    </w:p>
    <w:p w14:paraId="5CE58820" w14:textId="77777777" w:rsidR="00C722BF" w:rsidRPr="00163814" w:rsidRDefault="00C722BF" w:rsidP="00C722BF">
      <w:pPr>
        <w:pStyle w:val="IOPH1"/>
      </w:pPr>
      <w:r w:rsidRPr="00163814">
        <w:rPr>
          <w:rFonts w:hint="eastAsia"/>
        </w:rPr>
        <w:t xml:space="preserve">V. </w:t>
      </w:r>
      <w:bookmarkStart w:id="290" w:name="OLE_LINK20"/>
      <w:r w:rsidRPr="00163814">
        <w:t>Launching Extraordinary Waves in Tokamaks for Runaway Electron Suppression</w:t>
      </w:r>
    </w:p>
    <w:bookmarkEnd w:id="290"/>
    <w:p w14:paraId="499D4209" w14:textId="182F4E38" w:rsidR="00C5426A" w:rsidRPr="00163814" w:rsidRDefault="00C5426A" w:rsidP="00C5426A">
      <w:pPr>
        <w:pStyle w:val="IOPText"/>
        <w:rPr>
          <w:noProof/>
          <w:lang w:val="en-US"/>
        </w:rPr>
      </w:pPr>
    </w:p>
    <w:p w14:paraId="3A13ECE0" w14:textId="73ED56EF" w:rsidR="00C722BF" w:rsidRPr="008E2626" w:rsidRDefault="00C722BF" w:rsidP="00C722BF">
      <w:pPr>
        <w:pStyle w:val="IOPText"/>
        <w:rPr>
          <w:noProof/>
        </w:rPr>
      </w:pPr>
      <w:r w:rsidRPr="00163814">
        <w:rPr>
          <w:noProof/>
        </w:rPr>
        <w:t>The characteristic layer in a tokamak plasma is shown in figure</w:t>
      </w:r>
      <w:r w:rsidR="00C8633A" w:rsidRPr="00163814">
        <w:rPr>
          <w:rFonts w:hint="eastAsia"/>
          <w:noProof/>
          <w:lang w:eastAsia="zh-CN"/>
        </w:rPr>
        <w:t xml:space="preserve"> </w:t>
      </w:r>
      <w:r w:rsidR="00C8633A" w:rsidRPr="00163814">
        <w:rPr>
          <w:noProof/>
          <w:lang w:eastAsia="zh-CN"/>
        </w:rPr>
        <w:fldChar w:fldCharType="begin"/>
      </w:r>
      <w:r w:rsidR="00C8633A" w:rsidRPr="00163814">
        <w:rPr>
          <w:noProof/>
          <w:lang w:eastAsia="zh-CN"/>
        </w:rPr>
        <w:instrText xml:space="preserve"> </w:instrText>
      </w:r>
      <w:r w:rsidR="00C8633A" w:rsidRPr="00163814">
        <w:rPr>
          <w:rFonts w:hint="eastAsia"/>
          <w:noProof/>
          <w:lang w:eastAsia="zh-CN"/>
        </w:rPr>
        <w:instrText>REF _Ref186921418 \h\#"0"</w:instrText>
      </w:r>
      <w:r w:rsidR="00C8633A" w:rsidRPr="00163814">
        <w:rPr>
          <w:noProof/>
          <w:lang w:eastAsia="zh-CN"/>
        </w:rPr>
        <w:instrText xml:space="preserve"> </w:instrText>
      </w:r>
      <w:r w:rsidR="00163814" w:rsidRPr="00163814">
        <w:rPr>
          <w:noProof/>
          <w:lang w:eastAsia="zh-CN"/>
        </w:rPr>
        <w:instrText xml:space="preserve"> \* MERGEFORMAT </w:instrText>
      </w:r>
      <w:r w:rsidR="00C8633A" w:rsidRPr="00163814">
        <w:rPr>
          <w:noProof/>
          <w:lang w:eastAsia="zh-CN"/>
        </w:rPr>
      </w:r>
      <w:r w:rsidR="00C8633A" w:rsidRPr="00163814">
        <w:rPr>
          <w:noProof/>
          <w:lang w:eastAsia="zh-CN"/>
        </w:rPr>
        <w:fldChar w:fldCharType="separate"/>
      </w:r>
      <w:r w:rsidR="004335E0">
        <w:rPr>
          <w:noProof/>
          <w:lang w:eastAsia="zh-CN"/>
        </w:rPr>
        <w:t>10</w:t>
      </w:r>
      <w:r w:rsidR="00C8633A" w:rsidRPr="00163814">
        <w:rPr>
          <w:noProof/>
          <w:lang w:eastAsia="zh-CN"/>
        </w:rPr>
        <w:fldChar w:fldCharType="end"/>
      </w:r>
      <w:r w:rsidR="00C8633A"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w:t>
      </w:r>
      <w:r w:rsidR="00CE28BC" w:rsidRPr="00163814">
        <w:rPr>
          <w:noProof/>
        </w:rPr>
        <w:t xml:space="preserve">figure </w:t>
      </w:r>
      <w:r w:rsidR="00CE28BC" w:rsidRPr="00163814">
        <w:rPr>
          <w:noProof/>
        </w:rPr>
        <w:fldChar w:fldCharType="begin"/>
      </w:r>
      <w:r w:rsidR="00CE28BC" w:rsidRPr="00163814">
        <w:rPr>
          <w:noProof/>
        </w:rPr>
        <w:instrText xml:space="preserve"> REF _Ref186712619 \h\#"0" </w:instrText>
      </w:r>
      <w:r w:rsidR="00163814">
        <w:rPr>
          <w:noProof/>
        </w:rPr>
        <w:instrText xml:space="preserve"> \* MERGEFORMAT </w:instrText>
      </w:r>
      <w:r w:rsidR="00CE28BC" w:rsidRPr="00163814">
        <w:rPr>
          <w:noProof/>
        </w:rPr>
      </w:r>
      <w:r w:rsidR="00CE28BC" w:rsidRPr="00163814">
        <w:rPr>
          <w:noProof/>
        </w:rPr>
        <w:fldChar w:fldCharType="separate"/>
      </w:r>
      <w:r w:rsidR="004335E0">
        <w:rPr>
          <w:noProof/>
        </w:rPr>
        <w:t>8</w:t>
      </w:r>
      <w:r w:rsidR="00CE28BC" w:rsidRPr="00163814">
        <w:rPr>
          <w:noProof/>
        </w:rPr>
        <w:fldChar w:fldCharType="end"/>
      </w:r>
      <w:r w:rsidR="00CE28BC" w:rsidRPr="00163814">
        <w:rPr>
          <w:noProof/>
        </w:rPr>
        <w:t>(d)</w:t>
      </w:r>
      <w:r w:rsidRPr="00163814">
        <w:rPr>
          <w:noProof/>
        </w:rPr>
        <w:t>,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006C2E59" w:rsidRPr="00163814">
        <w:rPr>
          <w:rFonts w:hint="eastAsia"/>
          <w:noProof/>
          <w:lang w:eastAsia="zh-CN"/>
        </w:rPr>
        <w:t xml:space="preserve"> </w:t>
      </w:r>
      <w:r w:rsidR="006C2E59" w:rsidRPr="00163814">
        <w:rPr>
          <w:noProof/>
          <w:lang w:eastAsia="zh-CN"/>
        </w:rPr>
        <w:fldChar w:fldCharType="begin"/>
      </w:r>
      <w:r w:rsidR="006C2E59"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sidRPr="00163814">
        <w:rPr>
          <w:noProof/>
          <w:lang w:eastAsia="zh-CN"/>
        </w:rPr>
        <w:fldChar w:fldCharType="separate"/>
      </w:r>
      <w:r w:rsidR="006C2E59" w:rsidRPr="00163814">
        <w:rPr>
          <w:noProof/>
          <w:lang w:eastAsia="zh-CN"/>
        </w:rPr>
        <w:t>[</w:t>
      </w:r>
      <w:hyperlink w:anchor="_ENREF_34" w:tooltip="Dendy, 1987 #1774" w:history="1">
        <w:r w:rsidR="0006700C" w:rsidRPr="00163814">
          <w:rPr>
            <w:noProof/>
            <w:lang w:eastAsia="zh-CN"/>
          </w:rPr>
          <w:t>34</w:t>
        </w:r>
      </w:hyperlink>
      <w:r w:rsidR="006C2E59" w:rsidRPr="00163814">
        <w:rPr>
          <w:noProof/>
          <w:lang w:eastAsia="zh-CN"/>
        </w:rPr>
        <w:t>]</w:t>
      </w:r>
      <w:r w:rsidR="006C2E59"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NormalWeb"/>
        <w:keepNext/>
        <w:shd w:val="clear" w:color="auto" w:fill="FFFFFF"/>
        <w:jc w:val="center"/>
      </w:pPr>
      <w:r>
        <w:rPr>
          <w:noProof/>
          <w:sz w:val="20"/>
          <w:szCs w:val="20"/>
        </w:rPr>
        <w:lastRenderedPageBreak/>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595B4DC9" w:rsidR="00C722BF" w:rsidRDefault="00C722BF" w:rsidP="00C722BF">
      <w:pPr>
        <w:pStyle w:val="Caption"/>
      </w:pPr>
      <w:bookmarkStart w:id="291" w:name="_Ref186921418"/>
      <w:r>
        <w:t xml:space="preserve">Figure </w:t>
      </w:r>
      <w:r w:rsidR="00AD5A6F">
        <w:fldChar w:fldCharType="begin"/>
      </w:r>
      <w:r w:rsidR="00AD5A6F">
        <w:instrText xml:space="preserve"> SEQ Figure \* ARABIC </w:instrText>
      </w:r>
      <w:r w:rsidR="00AD5A6F">
        <w:fldChar w:fldCharType="separate"/>
      </w:r>
      <w:r w:rsidR="004335E0">
        <w:rPr>
          <w:noProof/>
        </w:rPr>
        <w:t>10</w:t>
      </w:r>
      <w:r w:rsidR="00AD5A6F">
        <w:rPr>
          <w:noProof/>
        </w:rPr>
        <w:fldChar w:fldCharType="end"/>
      </w:r>
      <w:bookmarkEnd w:id="291"/>
      <w:r>
        <w:t>.</w:t>
      </w:r>
      <w:r w:rsidRPr="00C722BF">
        <w:t xml:space="preserve"> Characteristic frequencies in the tokamak. The Right-hand </w:t>
      </w:r>
      <w:proofErr w:type="spellStart"/>
      <w:r w:rsidR="00652DD0">
        <w:t>c</w:t>
      </w:r>
      <w:r w:rsidRPr="00C722BF">
        <w:t>utoff</w:t>
      </w:r>
      <w:proofErr w:type="spellEnd"/>
      <w:r w:rsidRPr="00C722BF">
        <w:t xml:space="preserve"> layer is on the outside of the Upper Hybrid Resonance Layer.</w:t>
      </w:r>
    </w:p>
    <w:p w14:paraId="495CAD5F" w14:textId="471D9F9B" w:rsidR="00CE28BC" w:rsidRDefault="00CE28BC" w:rsidP="00CE28BC">
      <w:pPr>
        <w:pStyle w:val="IOPH1"/>
      </w:pPr>
      <w:r w:rsidRPr="00CE28BC">
        <w:t>VII. Summary</w:t>
      </w:r>
    </w:p>
    <w:p w14:paraId="5680DF2A" w14:textId="6839C96B" w:rsidR="00CE28BC" w:rsidRDefault="00CE28BC" w:rsidP="00CE28BC">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1C404E12" w14:textId="69FFC1DB" w:rsidR="00D97C39" w:rsidRDefault="00D97C39" w:rsidP="00CE28BC">
      <w:pPr>
        <w:pStyle w:val="IOPText"/>
      </w:pPr>
    </w:p>
    <w:p w14:paraId="13BCED0A" w14:textId="2CE534A7" w:rsidR="00D97C39" w:rsidRDefault="00D97C39" w:rsidP="00D97C39">
      <w:pPr>
        <w:pStyle w:val="IOPH1"/>
      </w:pPr>
      <w:r>
        <w:t>VIII. A</w:t>
      </w:r>
      <w:r>
        <w:rPr>
          <w:rFonts w:hint="eastAsia"/>
          <w:lang w:eastAsia="zh-CN"/>
        </w:rPr>
        <w:t>c</w:t>
      </w:r>
      <w:r>
        <w:t>knowledgement</w:t>
      </w:r>
    </w:p>
    <w:p w14:paraId="7021B5AB" w14:textId="1AD1A4BC" w:rsidR="00D97C39" w:rsidRPr="00CE28BC" w:rsidRDefault="00D97C39" w:rsidP="00D97C39">
      <w:pPr>
        <w:pStyle w:val="IOPText"/>
      </w:pPr>
      <w:r>
        <w:t>This work is supported by National Magnetic Confinement Fusion Energy Program of China under Contract No. 2019YFE03020001</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1174609D" w:rsidR="00EB3D48" w:rsidRPr="00A535ED" w:rsidRDefault="00EB3D48" w:rsidP="007D4CF3">
      <w:pPr>
        <w:pStyle w:val="IOPText"/>
      </w:pPr>
      <w:r w:rsidRPr="003108C2">
        <w:t xml:space="preserve">This extraordinary phenomenon has been previously discussed in terms of energy conservation by V.L. Ginzburg </w:t>
      </w:r>
      <w:r w:rsidR="008605F8">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w:t>
        </w:r>
        <w:r w:rsidR="0006700C">
          <w:rPr>
            <w:noProof/>
          </w:rPr>
          <w:t>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w:t>
      </w:r>
      <w:proofErr w:type="spellStart"/>
      <w:r w:rsidRPr="003108C2">
        <w:t>Nezlin</w:t>
      </w:r>
      <w:proofErr w:type="spellEnd"/>
      <w:r w:rsidRPr="003108C2">
        <w:t xml:space="preserve">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 xml:space="preserve">As illustrated </w:t>
      </w:r>
      <w:proofErr w:type="gramStart"/>
      <w:r w:rsidRPr="00163814">
        <w:t xml:space="preserve">in </w:t>
      </w:r>
      <w:r w:rsidR="00163814" w:rsidRPr="00163814">
        <w:t xml:space="preserve"> figure</w:t>
      </w:r>
      <w:proofErr w:type="gramEnd"/>
      <w:r w:rsidR="00163814" w:rsidRPr="00163814">
        <w:t xml:space="preserve"> .</w:t>
      </w:r>
      <w:r w:rsidR="00163814" w:rsidRPr="00163814">
        <w:fldChar w:fldCharType="begin"/>
      </w:r>
      <w:r w:rsidR="00163814" w:rsidRPr="00163814">
        <w:instrText xml:space="preserve"> REF _Ref186990895 \h \#"0"</w:instrText>
      </w:r>
      <w:r w:rsidR="00163814">
        <w:instrText xml:space="preserve"> \* MERGEFORMAT </w:instrText>
      </w:r>
      <w:r w:rsidR="00163814" w:rsidRPr="00163814">
        <w:fldChar w:fldCharType="separate"/>
      </w:r>
      <w:r w:rsidR="004335E0">
        <w:t>11</w:t>
      </w:r>
      <w:r w:rsidR="00163814" w:rsidRPr="00163814">
        <w:fldChar w:fldCharType="end"/>
      </w:r>
      <w:r w:rsidRPr="00163814">
        <w:t>, when</w:t>
      </w:r>
      <w:r w:rsidRPr="003108C2">
        <w:t xml:space="preserve"> charged </w:t>
      </w:r>
      <w:r w:rsidRPr="003108C2">
        <w:t>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6DCEB0D8"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4335E0">
        <w:rPr>
          <w:noProof/>
        </w:rPr>
        <w:t>12</w:t>
      </w:r>
      <w:r w:rsidR="00501828">
        <w:rPr>
          <w:noProof/>
        </w:rPr>
        <w:fldChar w:fldCharType="end"/>
      </w:r>
      <w:r w:rsidRPr="003108C2">
        <w:t>.</w:t>
      </w:r>
    </w:p>
    <w:p w14:paraId="686D3EF3" w14:textId="77777777" w:rsidR="00EB3D48" w:rsidRDefault="00EB3D48" w:rsidP="00EB3D48">
      <w:pPr>
        <w:pStyle w:val="NormalWeb"/>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50F2B238" w14:textId="5B3B9FF2" w:rsidR="00EB3D48" w:rsidRPr="003108C2" w:rsidRDefault="00EB3D48" w:rsidP="00FD5A0A">
      <w:pPr>
        <w:pStyle w:val="Caption"/>
        <w:jc w:val="both"/>
      </w:pPr>
      <w:bookmarkStart w:id="292" w:name="_Ref186990895"/>
      <w:r>
        <w:t xml:space="preserve">Figure </w:t>
      </w:r>
      <w:r w:rsidR="00AD5A6F">
        <w:fldChar w:fldCharType="begin"/>
      </w:r>
      <w:r w:rsidR="00AD5A6F">
        <w:instrText xml:space="preserve"> SEQ Figure \* ARABIC </w:instrText>
      </w:r>
      <w:r w:rsidR="00AD5A6F">
        <w:fldChar w:fldCharType="separate"/>
      </w:r>
      <w:r w:rsidR="004335E0">
        <w:rPr>
          <w:noProof/>
        </w:rPr>
        <w:t>11</w:t>
      </w:r>
      <w:r w:rsidR="00AD5A6F">
        <w:rPr>
          <w:noProof/>
        </w:rPr>
        <w:fldChar w:fldCharType="end"/>
      </w:r>
      <w:bookmarkEnd w:id="292"/>
      <w:r>
        <w:t>.</w:t>
      </w:r>
      <w:r w:rsidRPr="00EB3D48">
        <w:t xml:space="preserve"> Schematic diagram of Cherenkov Radiation. The red points stand for the snapshot of the electron at different time.</w:t>
      </w:r>
    </w:p>
    <w:p w14:paraId="2261E42F" w14:textId="77777777" w:rsidR="00EB3D48" w:rsidRDefault="00EB3D48" w:rsidP="00EB3D48">
      <w:pPr>
        <w:pStyle w:val="NormalWeb"/>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30"/>
                    <a:stretch>
                      <a:fillRect/>
                    </a:stretch>
                  </pic:blipFill>
                  <pic:spPr>
                    <a:xfrm>
                      <a:off x="0" y="0"/>
                      <a:ext cx="1955753" cy="1489985"/>
                    </a:xfrm>
                    <a:prstGeom prst="rect">
                      <a:avLst/>
                    </a:prstGeom>
                    <a:solidFill>
                      <a:schemeClr val="bg2"/>
                    </a:solidFill>
                  </pic:spPr>
                </pic:pic>
              </a:graphicData>
            </a:graphic>
          </wp:inline>
        </w:drawing>
      </w:r>
    </w:p>
    <w:p w14:paraId="2187354D" w14:textId="331F10EA" w:rsidR="00EB3D48" w:rsidRPr="00A535ED" w:rsidRDefault="00EB3D48" w:rsidP="00501828">
      <w:pPr>
        <w:pStyle w:val="Caption"/>
      </w:pPr>
      <w:bookmarkStart w:id="293" w:name="_Ref186726919"/>
      <w:r>
        <w:t xml:space="preserve">Figure </w:t>
      </w:r>
      <w:r w:rsidR="00AD5A6F">
        <w:fldChar w:fldCharType="begin"/>
      </w:r>
      <w:r w:rsidR="00AD5A6F">
        <w:instrText xml:space="preserve"> SEQ Figure \* ARABIC </w:instrText>
      </w:r>
      <w:r w:rsidR="00AD5A6F">
        <w:fldChar w:fldCharType="separate"/>
      </w:r>
      <w:r w:rsidR="004335E0">
        <w:rPr>
          <w:noProof/>
        </w:rPr>
        <w:t>12</w:t>
      </w:r>
      <w:r w:rsidR="00AD5A6F">
        <w:rPr>
          <w:noProof/>
        </w:rPr>
        <w:fldChar w:fldCharType="end"/>
      </w:r>
      <w:bookmarkEnd w:id="293"/>
      <w:r>
        <w:t>.</w:t>
      </w:r>
      <w:r w:rsidRPr="009476FC">
        <w:t xml:space="preserve">The </w:t>
      </w:r>
      <w:r w:rsidRPr="00501828">
        <w:t>blue</w:t>
      </w:r>
      <w:r w:rsidRPr="009476FC">
        <w:t xml:space="preserve"> region shows the Anomalous Doppler Effect.</w:t>
      </w:r>
    </w:p>
    <w:p w14:paraId="5B149AC5" w14:textId="64C4E46A" w:rsidR="00EB3D48" w:rsidRPr="00163814" w:rsidRDefault="00EB3D48" w:rsidP="00501828">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650C16D6" w14:textId="4734FCBE" w:rsidR="00EB3D48" w:rsidRPr="00163814" w:rsidRDefault="00AD5A6F" w:rsidP="007D4CF3">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163814">
        <w:rPr>
          <w:noProof/>
          <w:sz w:val="20"/>
          <w:szCs w:val="20"/>
        </w:rPr>
        <w:tab/>
      </w:r>
      <w:r w:rsidR="00EB3D48"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163814">
        <w:rPr>
          <w:noProof/>
          <w:sz w:val="20"/>
          <w:szCs w:val="20"/>
        </w:rPr>
        <w:tab/>
      </w:r>
    </w:p>
    <w:p w14:paraId="1BD4F87F" w14:textId="497F37B5" w:rsidR="00EB3D48" w:rsidRDefault="00E658A3" w:rsidP="00E658A3">
      <w:pPr>
        <w:pStyle w:val="IOPText"/>
        <w:ind w:firstLine="0"/>
        <w:rPr>
          <w:noProof/>
        </w:rPr>
      </w:pPr>
      <w:r>
        <w:rPr>
          <w:noProof/>
        </w:rPr>
        <w:t xml:space="preserve">     </w:t>
      </w:r>
      <w:r w:rsidR="00EB3D48"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163814">
        <w:rPr>
          <w:noProof/>
        </w:rPr>
        <w:t xml:space="preserve"> represent the energy of the system after emitting a photon</w:t>
      </w:r>
      <w:r w:rsidR="00FD5A0A" w:rsidRPr="00163814">
        <w:rPr>
          <w:noProof/>
        </w:rPr>
        <w:t>, p represents the momentum of the</w:t>
      </w:r>
      <w:r w:rsidR="00FD5A0A">
        <w:rPr>
          <w:noProof/>
        </w:rPr>
        <w:t xml:space="preserve"> system</w:t>
      </w:r>
      <w:r w:rsidR="00664F43">
        <w:rPr>
          <w:noProof/>
        </w:rPr>
        <w:t>,</w:t>
      </w:r>
      <w:r w:rsidR="00FD5A0A">
        <w:rPr>
          <w:noProof/>
        </w:rPr>
        <w:t xml:space="preserve"> k denotes the wavevector of the photon</w:t>
      </w:r>
      <w:r w:rsidR="00664F43">
        <w:rPr>
          <w:noProof/>
        </w:rPr>
        <w:t xml:space="preserve"> and </w:t>
      </w:r>
      <w:r w:rsidR="00664F43" w:rsidRPr="00664F43">
        <w:rPr>
          <w:noProof/>
        </w:rPr>
        <w:t>ℏ represnts reduced Planck's constant</w:t>
      </w:r>
      <w:r w:rsidR="00EB3D48"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238D1248" w:rsidR="007D4CF3" w:rsidRPr="00501828" w:rsidRDefault="00AD5A6F"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294"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294"/>
            </m:e>
          </m:eqArr>
        </m:oMath>
      </m:oMathPara>
    </w:p>
    <w:p w14:paraId="72D10C69" w14:textId="77777777" w:rsidR="00501828" w:rsidRDefault="00501828" w:rsidP="007D4CF3">
      <w:pPr>
        <w:pStyle w:val="IOPText"/>
        <w:jc w:val="center"/>
        <w:rPr>
          <w:noProof/>
        </w:rPr>
      </w:pPr>
    </w:p>
    <w:p w14:paraId="485A441B" w14:textId="331790AC" w:rsidR="00EB3D48" w:rsidRPr="00163814" w:rsidRDefault="00EB3D48" w:rsidP="007D4CF3">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we can divide radiation into three regions, as shown in</w:t>
      </w:r>
      <w:r w:rsidR="00501828" w:rsidRPr="00163814">
        <w:rPr>
          <w:noProof/>
        </w:rPr>
        <w:t xml:space="preserve"> figure </w:t>
      </w:r>
      <w:r w:rsidR="00501828" w:rsidRPr="00163814">
        <w:rPr>
          <w:noProof/>
        </w:rPr>
        <w:fldChar w:fldCharType="begin"/>
      </w:r>
      <w:r w:rsidR="00501828" w:rsidRPr="00163814">
        <w:rPr>
          <w:noProof/>
        </w:rPr>
        <w:instrText xml:space="preserve"> REF _Ref186726919 \h \#"0"</w:instrText>
      </w:r>
      <w:r w:rsidR="00163814">
        <w:rPr>
          <w:noProof/>
        </w:rPr>
        <w:instrText xml:space="preserve"> \* MERGEFORMAT </w:instrText>
      </w:r>
      <w:r w:rsidR="00501828" w:rsidRPr="00163814">
        <w:rPr>
          <w:noProof/>
        </w:rPr>
      </w:r>
      <w:r w:rsidR="00501828" w:rsidRPr="00163814">
        <w:rPr>
          <w:noProof/>
        </w:rPr>
        <w:fldChar w:fldCharType="separate"/>
      </w:r>
      <w:r w:rsidR="004335E0">
        <w:rPr>
          <w:noProof/>
        </w:rPr>
        <w:t>12</w:t>
      </w:r>
      <w:r w:rsidR="00501828" w:rsidRPr="00163814">
        <w:rPr>
          <w:noProof/>
        </w:rPr>
        <w:fldChar w:fldCharType="end"/>
      </w:r>
      <w:r w:rsidRPr="00163814">
        <w:rPr>
          <w:noProof/>
        </w:rPr>
        <w:t xml:space="preserve">. </w:t>
      </w:r>
    </w:p>
    <w:p w14:paraId="2482CD58" w14:textId="77777777" w:rsidR="00501828" w:rsidRPr="00163814" w:rsidRDefault="00501828" w:rsidP="007D4CF3">
      <w:pPr>
        <w:pStyle w:val="IOPText"/>
        <w:rPr>
          <w:noProof/>
        </w:rPr>
      </w:pPr>
    </w:p>
    <w:p w14:paraId="49F38BDC"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1F495EC6"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5CC5A254" w14:textId="490C79E4"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7EAD0042" w14:textId="77777777" w:rsidR="00501828" w:rsidRPr="00163814" w:rsidRDefault="00501828" w:rsidP="00501828">
      <w:pPr>
        <w:pStyle w:val="IOPText"/>
        <w:ind w:firstLine="0"/>
        <w:rPr>
          <w:noProof/>
        </w:rPr>
      </w:pPr>
    </w:p>
    <w:p w14:paraId="24F14689" w14:textId="1BF93A27" w:rsidR="00EB3D48" w:rsidRDefault="00EB3D48" w:rsidP="007D4CF3">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1F510920" w:rsidR="00EB3D48" w:rsidRDefault="007D4CF3" w:rsidP="007D4CF3">
      <w:pPr>
        <w:pStyle w:val="IOPText"/>
        <w:rPr>
          <w:noProof/>
        </w:rPr>
      </w:pPr>
      <w:r w:rsidRPr="00D7380F">
        <w:rPr>
          <w:noProof/>
          <w:szCs w:val="20"/>
        </w:rPr>
        <w:drawing>
          <wp:inline distT="0" distB="0" distL="0" distR="0" wp14:anchorId="68FCAF53" wp14:editId="4428F764">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inline>
        </w:drawing>
      </w:r>
      <w:r w:rsidR="00EB3D48" w:rsidRPr="00A535ED">
        <w:rPr>
          <w:noProof/>
        </w:rPr>
        <w:t xml:space="preserve"> </w:t>
      </w:r>
    </w:p>
    <w:p w14:paraId="0D11B82D" w14:textId="3F22CE0D" w:rsidR="00EB3D48" w:rsidRDefault="00EB3D48" w:rsidP="007D4CF3">
      <w:pPr>
        <w:pStyle w:val="Caption"/>
        <w:jc w:val="both"/>
      </w:pPr>
      <w:bookmarkStart w:id="295" w:name="_Ref186726665"/>
      <w:r>
        <w:t xml:space="preserve">Figure </w:t>
      </w:r>
      <w:r w:rsidR="00AD5A6F">
        <w:fldChar w:fldCharType="begin"/>
      </w:r>
      <w:r w:rsidR="00AD5A6F">
        <w:instrText xml:space="preserve"> SEQ Figure \* ARABIC </w:instrText>
      </w:r>
      <w:r w:rsidR="00AD5A6F">
        <w:fldChar w:fldCharType="separate"/>
      </w:r>
      <w:r w:rsidR="004335E0">
        <w:rPr>
          <w:noProof/>
        </w:rPr>
        <w:t>13</w:t>
      </w:r>
      <w:r w:rsidR="00AD5A6F">
        <w:rPr>
          <w:noProof/>
        </w:rPr>
        <w:fldChar w:fldCharType="end"/>
      </w:r>
      <w:bookmarkEnd w:id="295"/>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4D556CBD" w14:textId="31694D55" w:rsidR="00E658A3" w:rsidRDefault="00E658A3" w:rsidP="00E658A3">
      <w:pPr>
        <w:pStyle w:val="IOPText"/>
        <w:rPr>
          <w:noProof/>
        </w:rPr>
      </w:pPr>
      <w:r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Pr="001C5AA5">
        <w:rPr>
          <w:noProof/>
        </w:rPr>
        <w:t>perpendicular to the magnetic field, as shown in</w:t>
      </w:r>
      <w:r>
        <w:rPr>
          <w:noProof/>
        </w:rPr>
        <w:t xml:space="preserve"> figure </w:t>
      </w:r>
      <w:r>
        <w:rPr>
          <w:noProof/>
        </w:rPr>
        <w:fldChar w:fldCharType="begin"/>
      </w:r>
      <w:r>
        <w:rPr>
          <w:noProof/>
        </w:rPr>
        <w:instrText xml:space="preserve"> REF _Ref186726665 \h</w:instrText>
      </w:r>
      <w:r>
        <w:rPr>
          <w:noProof/>
          <w:lang w:eastAsia="zh-CN"/>
        </w:rPr>
        <w:instrText>\#"0"</w:instrText>
      </w:r>
      <w:r>
        <w:rPr>
          <w:noProof/>
        </w:rPr>
        <w:instrText xml:space="preserve"> </w:instrText>
      </w:r>
      <w:r>
        <w:rPr>
          <w:noProof/>
        </w:rPr>
      </w:r>
      <w:r>
        <w:rPr>
          <w:noProof/>
        </w:rPr>
        <w:fldChar w:fldCharType="separate"/>
      </w:r>
      <w:r w:rsidR="004335E0">
        <w:rPr>
          <w:noProof/>
          <w:lang w:eastAsia="zh-CN"/>
        </w:rPr>
        <w:t>13</w:t>
      </w:r>
      <w:r>
        <w:rPr>
          <w:noProof/>
        </w:rPr>
        <w:fldChar w:fldCharType="end"/>
      </w:r>
      <w:r w:rsidRPr="001C5AA5">
        <w:rPr>
          <w:noProof/>
        </w:rPr>
        <w:t>.</w:t>
      </w:r>
      <w:r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Pr="00A535ED">
        <w:rPr>
          <w:noProof/>
        </w:rPr>
        <w:t xml:space="preserve">. The </w:t>
      </w:r>
      <m:oMath>
        <m:r>
          <w:rPr>
            <w:rFonts w:ascii="Cambria Math" w:hAnsi="Cambria Math" w:cs="Cambria Math"/>
            <w:noProof/>
          </w:rPr>
          <m:t>γ</m:t>
        </m:r>
      </m:oMath>
      <w:r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Pr="00A535ED">
        <w:rPr>
          <w:noProof/>
        </w:rPr>
        <w:t xml:space="preserve">. According to the angular momentum conservation, we have </w:t>
      </w:r>
    </w:p>
    <w:p w14:paraId="2E174240" w14:textId="77777777" w:rsidR="00E658A3" w:rsidRDefault="00E658A3" w:rsidP="004A6B72">
      <w:pPr>
        <w:pStyle w:val="IOPText"/>
        <w:rPr>
          <w:rFonts w:asciiTheme="minorHAnsi" w:eastAsia="SimHei" w:hAnsiTheme="minorHAnsi" w:cstheme="majorBidi"/>
          <w:szCs w:val="20"/>
        </w:rPr>
      </w:pPr>
    </w:p>
    <w:p w14:paraId="402F507F" w14:textId="3CF36F5E" w:rsidR="004A6B72" w:rsidRPr="004A6B72" w:rsidRDefault="00AD5A6F" w:rsidP="004A6B72">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7BD34B05" w14:textId="1D3021EC" w:rsidR="00EB3D48" w:rsidRPr="00163814"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003016B9"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5286E482" w14:textId="77777777" w:rsidR="00501828" w:rsidRPr="00163814" w:rsidRDefault="00501828" w:rsidP="007D4CF3">
      <w:pPr>
        <w:pStyle w:val="IOPText"/>
        <w:rPr>
          <w:noProof/>
        </w:rPr>
      </w:pPr>
    </w:p>
    <w:p w14:paraId="73F1F341" w14:textId="792A10FF" w:rsidR="00EB3D48" w:rsidRPr="00163814" w:rsidRDefault="00EB3D48" w:rsidP="007D4CF3">
      <w:pPr>
        <w:pStyle w:val="IOPText"/>
        <w:rPr>
          <w:noProof/>
        </w:rPr>
      </w:pPr>
      <w:r w:rsidRPr="00163814">
        <w:rPr>
          <w:noProof/>
        </w:rPr>
        <w:t>According to the quantum theory, the electron wave in the static magnetic field can be presented</w:t>
      </w:r>
      <w:r w:rsidR="003016B9" w:rsidRPr="00163814">
        <w:rPr>
          <w:rFonts w:hint="eastAsia"/>
          <w:noProof/>
          <w:lang w:eastAsia="zh-CN"/>
        </w:rPr>
        <w:t xml:space="preserve"> as</w:t>
      </w:r>
      <w:r w:rsidR="007D4CF3" w:rsidRPr="00163814">
        <w:rPr>
          <w:noProof/>
        </w:rPr>
        <w:t>:</w:t>
      </w:r>
    </w:p>
    <w:p w14:paraId="560CA459" w14:textId="59CF86F8" w:rsidR="00501828" w:rsidRPr="00163814" w:rsidRDefault="00AD5A6F" w:rsidP="00501828">
      <w:pPr>
        <w:pStyle w:val="IOPText"/>
        <w:rPr>
          <w:noProof/>
          <w:szCs w:val="20"/>
        </w:rPr>
      </w:pPr>
      <m:oMathPara>
        <m:oMath>
          <m:eqArr>
            <m:eqArrPr>
              <m:maxDist m:val="1"/>
              <m:ctrlPr>
                <w:rPr>
                  <w:rFonts w:ascii="Cambria Math" w:hAnsi="Cambria Math"/>
                  <w:i/>
                  <w:szCs w:val="20"/>
                </w:rPr>
              </m:ctrlPr>
            </m:eqArrPr>
            <m:e>
              <w:bookmarkStart w:id="296"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296"/>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6DB436EE" w:rsidR="0050182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p>
    <w:p w14:paraId="6D04A283" w14:textId="210D30CD" w:rsidR="00EB3D4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The intrinsic equation of angular momentum in the z-direction has been transformed as </w:t>
      </w:r>
    </w:p>
    <w:p w14:paraId="65DB7A24" w14:textId="1BCE9975" w:rsidR="00EB3D48" w:rsidRPr="00163814"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163814">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76994DA7" w:rsidR="00EB3D48" w:rsidRPr="00163814" w:rsidRDefault="00AD5A6F"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163814">
        <w:rPr>
          <w:noProof/>
          <w:sz w:val="20"/>
          <w:szCs w:val="20"/>
        </w:rPr>
        <w:tab/>
      </w:r>
      <w:r w:rsidR="00EB3D48" w:rsidRPr="00163814">
        <w:rPr>
          <w:noProof/>
          <w:sz w:val="20"/>
          <w:szCs w:val="20"/>
        </w:rPr>
        <w:tab/>
      </w:r>
      <w:r w:rsidR="00EB3D48" w:rsidRPr="00163814">
        <w:rPr>
          <w:noProof/>
          <w:sz w:val="20"/>
          <w:szCs w:val="20"/>
        </w:rPr>
        <w:tab/>
      </w:r>
      <w:bookmarkStart w:id="297"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297"/>
    </w:p>
    <w:p w14:paraId="32F8648A" w14:textId="7FBA3F98"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xml:space="preserve">, the </w:t>
      </w:r>
      <w:r w:rsidR="00501828" w:rsidRPr="00163814">
        <w:rPr>
          <w:noProof/>
          <w:sz w:val="20"/>
          <w:szCs w:val="20"/>
        </w:rPr>
        <w:t>eq.</w:t>
      </w:r>
      <w:r w:rsidR="00501828" w:rsidRPr="00163814">
        <w:rPr>
          <w:noProof/>
          <w:sz w:val="20"/>
          <w:szCs w:val="20"/>
        </w:rPr>
        <w:fldChar w:fldCharType="begin"/>
      </w:r>
      <w:r w:rsidR="00501828" w:rsidRPr="00163814">
        <w:rPr>
          <w:noProof/>
          <w:sz w:val="20"/>
          <w:szCs w:val="20"/>
        </w:rPr>
        <w:instrText xml:space="preserve"> REF Angular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is presented as </w:t>
      </w:r>
    </w:p>
    <w:bookmarkStart w:id="298" w:name="OLE_LINK5"/>
    <w:p w14:paraId="7E35C3FE" w14:textId="0F56BA93" w:rsidR="00EB3D48" w:rsidRPr="00163814" w:rsidRDefault="00AD5A6F"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163814">
        <w:rPr>
          <w:noProof/>
          <w:sz w:val="20"/>
          <w:szCs w:val="20"/>
        </w:rPr>
        <w:tab/>
      </w:r>
      <w:bookmarkEnd w:id="298"/>
      <w:r w:rsidR="00EB3D48"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3037D2D1" w:rsidR="00EB3D48" w:rsidRPr="00163814" w:rsidRDefault="00EB3D48" w:rsidP="00C8633A">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p>
    <w:p w14:paraId="5547BB84" w14:textId="1BAE5002"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The angular momentum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3BF18E65" w14:textId="7A899A9A" w:rsidR="00EB3D48" w:rsidRPr="00163814" w:rsidRDefault="00EB3D48" w:rsidP="00EB3D4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299"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299"/>
    </w:p>
    <w:p w14:paraId="3CF0918F" w14:textId="77777777"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740CDEC2" w14:textId="506DBC85" w:rsidR="00EB3D48" w:rsidRPr="00163814" w:rsidRDefault="00EB3D48" w:rsidP="00EB3D48">
      <w:pPr>
        <w:pStyle w:val="NormalWeb"/>
        <w:shd w:val="clear" w:color="auto" w:fill="FFFFFF"/>
        <w:ind w:firstLineChars="200" w:firstLine="400"/>
        <w:jc w:val="both"/>
        <w:rPr>
          <w:noProof/>
          <w:sz w:val="20"/>
          <w:szCs w:val="20"/>
        </w:rPr>
      </w:pPr>
      <w:r w:rsidRPr="00163814">
        <w:rPr>
          <w:noProof/>
          <w:sz w:val="20"/>
          <w:szCs w:val="20"/>
        </w:rPr>
        <w:lastRenderedPageBreak/>
        <w:t>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163814">
        <w:rPr>
          <w:rFonts w:hint="eastAsia"/>
          <w:noProof/>
          <w:sz w:val="20"/>
          <w:szCs w:val="20"/>
        </w:rPr>
        <w:t>,</w:t>
      </w:r>
      <w:r w:rsidRPr="00163814">
        <w:rPr>
          <w:noProof/>
          <w:sz w:val="20"/>
          <w:szCs w:val="20"/>
        </w:rPr>
        <w:t xml:space="preserve"> with</w:t>
      </w:r>
      <w:r w:rsidRPr="00163814">
        <w:rPr>
          <w:rFonts w:hint="eastAsia"/>
          <w:noProof/>
          <w:sz w:val="20"/>
          <w:szCs w:val="20"/>
        </w:rPr>
        <w:t xml:space="preserve"> t</w:t>
      </w:r>
      <w:r w:rsidRPr="00163814">
        <w:rPr>
          <w:noProof/>
          <w:sz w:val="20"/>
          <w:szCs w:val="20"/>
        </w:rPr>
        <w:t xml:space="preserve">he </w:t>
      </w:r>
      <w:r w:rsidR="00501828" w:rsidRPr="00163814">
        <w:rPr>
          <w:noProof/>
          <w:sz w:val="20"/>
          <w:szCs w:val="20"/>
        </w:rPr>
        <w:t>e</w:t>
      </w:r>
      <w:r w:rsidRPr="00163814">
        <w:rPr>
          <w:rFonts w:hint="eastAsia"/>
          <w:noProof/>
          <w:sz w:val="20"/>
          <w:szCs w:val="20"/>
        </w:rPr>
        <w:t>q.</w:t>
      </w:r>
      <w:r w:rsidR="00501828" w:rsidRPr="00163814">
        <w:rPr>
          <w:noProof/>
          <w:sz w:val="20"/>
          <w:szCs w:val="20"/>
        </w:rPr>
        <w:fldChar w:fldCharType="begin"/>
      </w:r>
      <w:r w:rsidR="00501828" w:rsidRPr="00163814">
        <w:rPr>
          <w:noProof/>
          <w:sz w:val="20"/>
          <w:szCs w:val="20"/>
        </w:rPr>
        <w:instrText xml:space="preserve"> </w:instrText>
      </w:r>
      <w:r w:rsidR="00501828" w:rsidRPr="00163814">
        <w:rPr>
          <w:rFonts w:hint="eastAsia"/>
          <w:noProof/>
          <w:sz w:val="20"/>
          <w:szCs w:val="20"/>
        </w:rPr>
        <w:instrText>REF AngularChange \h</w:instrText>
      </w:r>
      <w:r w:rsidR="00501828" w:rsidRPr="00163814">
        <w:rPr>
          <w:noProof/>
          <w:sz w:val="20"/>
          <w:szCs w:val="20"/>
        </w:rPr>
        <w:instrText xml:space="preserve">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ctrlPr>
              <w:rPr>
                <w:rFonts w:ascii="Cambria Math" w:hAnsi="Cambria Math"/>
                <w:noProof/>
                <w:sz w:val="20"/>
                <w:szCs w:val="15"/>
              </w:rPr>
            </m:ctrlP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will be transformed as</w:t>
      </w:r>
    </w:p>
    <w:p w14:paraId="2CCAA114" w14:textId="43E4BA14" w:rsidR="00EB3D48" w:rsidRPr="00163814" w:rsidRDefault="00EB3D48" w:rsidP="00EB3D4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300"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300"/>
    </w:p>
    <w:p w14:paraId="7492459E" w14:textId="42875046"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According to the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and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DeltaU_m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ctrlPr>
              <w:rPr>
                <w:rFonts w:ascii="Cambria Math" w:hAnsi="Cambria Math"/>
                <w:noProof/>
                <w:sz w:val="18"/>
                <w:szCs w:val="15"/>
              </w:rPr>
            </m:ctrlPr>
          </m:e>
        </m:d>
      </m:oMath>
      <w:r w:rsidR="00501828" w:rsidRPr="00163814">
        <w:rPr>
          <w:noProof/>
          <w:sz w:val="20"/>
          <w:szCs w:val="20"/>
        </w:rPr>
        <w:fldChar w:fldCharType="end"/>
      </w:r>
      <w:r w:rsidR="00501828" w:rsidRPr="00163814">
        <w:rPr>
          <w:noProof/>
          <w:sz w:val="20"/>
          <w:szCs w:val="20"/>
        </w:rPr>
        <w:fldChar w:fldCharType="begin"/>
      </w:r>
      <w:r w:rsidR="00501828" w:rsidRPr="00163814">
        <w:rPr>
          <w:noProof/>
          <w:sz w:val="20"/>
          <w:szCs w:val="20"/>
        </w:rPr>
        <w:instrText xml:space="preserve"> REF DeltaU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Cs w:val="15"/>
              </w:rPr>
            </m:ctrlPr>
          </m:dPr>
          <m:e>
            <m:r>
              <m:rPr>
                <m:sty m:val="p"/>
              </m:rPr>
              <w:rPr>
                <w:rFonts w:ascii="Cambria Math" w:hAnsi="Cambria Math"/>
                <w:noProof/>
                <w:szCs w:val="15"/>
              </w:rPr>
              <m:t>11</m:t>
            </m:r>
            <m:ctrlPr>
              <w:rPr>
                <w:rFonts w:ascii="Cambria Math" w:hAnsi="Cambria Math"/>
                <w:noProof/>
                <w:szCs w:val="15"/>
              </w:rPr>
            </m:ctrlP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the change in electron energy  could be presented as </w:t>
      </w:r>
    </w:p>
    <w:p w14:paraId="2A85B7EF" w14:textId="3A0927EA" w:rsidR="00EB3D48" w:rsidRPr="00163814" w:rsidRDefault="00EB3D48" w:rsidP="00EB3D4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301"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301"/>
    </w:p>
    <w:p w14:paraId="66EE1746" w14:textId="02D64852" w:rsidR="00EB3D48" w:rsidRPr="00163814" w:rsidRDefault="00EB3D48" w:rsidP="00EB3D4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6AE69A99"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2FA53658"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163814">
        <w:rPr>
          <w:noProof/>
        </w:rPr>
        <w:t xml:space="preserve"> to maintain angular momentum conservation. This process is called the Normal Doppler Effect .</w:t>
      </w:r>
    </w:p>
    <w:p w14:paraId="7022A0FD" w14:textId="77777777" w:rsidR="00EB3D48" w:rsidRPr="00163814" w:rsidRDefault="00EB3D48" w:rsidP="00501828">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Cherenkov Effect occurs, where the emitted photon does not cause any change in the internal energy of the cyclotron electron.</w:t>
      </w:r>
    </w:p>
    <w:p w14:paraId="7B86EDA3"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163814">
        <w:rPr>
          <w:noProof/>
        </w:rPr>
        <w:t>.</w:t>
      </w:r>
    </w:p>
    <w:p w14:paraId="02577D6E" w14:textId="35316F58" w:rsidR="00EB3D48" w:rsidRDefault="00EB3D48" w:rsidP="00501828">
      <w:pPr>
        <w:pStyle w:val="IOPText"/>
        <w:rPr>
          <w:noProof/>
        </w:rPr>
      </w:pPr>
      <w:bookmarkStart w:id="302" w:name="OLE_LINK26"/>
      <w:bookmarkStart w:id="303" w:name="OLE_LINK27"/>
      <w:r>
        <w:rPr>
          <w:noProof/>
        </w:rPr>
        <w:t xml:space="preserve">  </w:t>
      </w:r>
      <w:r w:rsidRPr="005A48C4">
        <w:rPr>
          <w:noProof/>
        </w:rPr>
        <w:t>The aforementioned analysis is based on spontaneous emission.</w:t>
      </w:r>
      <w:bookmarkEnd w:id="302"/>
      <w:bookmarkEnd w:id="303"/>
      <w:r>
        <w:rPr>
          <w:noProof/>
        </w:rPr>
        <w:t xml:space="preserve"> </w:t>
      </w:r>
      <w:r w:rsidRPr="00143558">
        <w:rPr>
          <w:noProof/>
        </w:rPr>
        <w:t>However, similar to laser emission, this conservation model is also applicable to stimulated emission</w:t>
      </w:r>
      <w:r w:rsidRPr="005A48C4">
        <w:rPr>
          <w:noProof/>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304" w:name="OLE_LINK23"/>
      <w:bookmarkStart w:id="305"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304"/>
      <w:bookmarkEnd w:id="305"/>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385D6161" w:rsidR="00501828" w:rsidRPr="00501828" w:rsidRDefault="00AD5A6F"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306"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306"/>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4DDA767B" w:rsidR="00501828" w:rsidRPr="00501828" w:rsidRDefault="00AD5A6F"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307"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307"/>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3A4081BE" w:rsidR="00501828" w:rsidRPr="00501828" w:rsidRDefault="00AD5A6F"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308"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308"/>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309" w:name="_ENREF_1"/>
      <w:bookmarkStart w:id="310" w:name="_Hlk194271433"/>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309"/>
    </w:p>
    <w:p w14:paraId="284C273A" w14:textId="77777777" w:rsidR="0006700C" w:rsidRPr="0006700C" w:rsidRDefault="0006700C" w:rsidP="0006700C">
      <w:pPr>
        <w:pStyle w:val="EndNoteBibliography"/>
        <w:spacing w:after="0"/>
        <w:ind w:left="380" w:hanging="380"/>
      </w:pPr>
      <w:bookmarkStart w:id="311"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311"/>
    </w:p>
    <w:p w14:paraId="27114D65" w14:textId="77777777" w:rsidR="0006700C" w:rsidRPr="0006700C" w:rsidRDefault="0006700C" w:rsidP="0006700C">
      <w:pPr>
        <w:pStyle w:val="EndNoteBibliography"/>
        <w:spacing w:after="0"/>
        <w:ind w:left="380" w:hanging="380"/>
      </w:pPr>
      <w:bookmarkStart w:id="312"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312"/>
    </w:p>
    <w:p w14:paraId="7B6F257B" w14:textId="77777777" w:rsidR="0006700C" w:rsidRPr="0006700C" w:rsidRDefault="0006700C" w:rsidP="0006700C">
      <w:pPr>
        <w:pStyle w:val="EndNoteBibliography"/>
        <w:spacing w:after="0"/>
        <w:ind w:left="380" w:hanging="380"/>
      </w:pPr>
      <w:bookmarkStart w:id="313"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313"/>
    </w:p>
    <w:p w14:paraId="31C26D63" w14:textId="77777777" w:rsidR="0006700C" w:rsidRPr="0006700C" w:rsidRDefault="0006700C" w:rsidP="0006700C">
      <w:pPr>
        <w:pStyle w:val="EndNoteBibliography"/>
        <w:spacing w:after="0"/>
        <w:ind w:left="380" w:hanging="380"/>
        <w:rPr>
          <w:b/>
        </w:rPr>
      </w:pPr>
      <w:bookmarkStart w:id="314"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314"/>
    </w:p>
    <w:p w14:paraId="731BE88D" w14:textId="77777777" w:rsidR="0006700C" w:rsidRPr="0006700C" w:rsidRDefault="0006700C" w:rsidP="0006700C">
      <w:pPr>
        <w:pStyle w:val="EndNoteBibliography"/>
        <w:spacing w:after="0"/>
        <w:ind w:left="380" w:hanging="380"/>
      </w:pPr>
      <w:bookmarkStart w:id="315" w:name="_ENREF_6"/>
      <w:r w:rsidRPr="0006700C">
        <w:t>[6]</w:t>
      </w:r>
      <w:r w:rsidRPr="0006700C">
        <w:tab/>
        <w:t xml:space="preserve">Nezlin M V 1976 </w:t>
      </w:r>
      <w:bookmarkStart w:id="316" w:name="_Hlk194271349"/>
      <w:r w:rsidRPr="0006700C">
        <w:t xml:space="preserve">Negative-energy waves and the anomalous Doppler effect </w:t>
      </w:r>
      <w:bookmarkEnd w:id="316"/>
      <w:r w:rsidRPr="0006700C">
        <w:rPr>
          <w:i/>
        </w:rPr>
        <w:t>Soviet Physics Uspekhi</w:t>
      </w:r>
      <w:r w:rsidRPr="0006700C">
        <w:t xml:space="preserve"> </w:t>
      </w:r>
      <w:r w:rsidRPr="0006700C">
        <w:rPr>
          <w:b/>
        </w:rPr>
        <w:t>19</w:t>
      </w:r>
      <w:r w:rsidRPr="0006700C">
        <w:t xml:space="preserve"> 946</w:t>
      </w:r>
      <w:bookmarkEnd w:id="315"/>
    </w:p>
    <w:p w14:paraId="4C9184D8" w14:textId="77777777" w:rsidR="0006700C" w:rsidRPr="0006700C" w:rsidRDefault="0006700C" w:rsidP="0006700C">
      <w:pPr>
        <w:pStyle w:val="EndNoteBibliography"/>
        <w:spacing w:after="0"/>
        <w:ind w:left="380" w:hanging="380"/>
      </w:pPr>
      <w:bookmarkStart w:id="317" w:name="_ENREF_7"/>
      <w:r w:rsidRPr="0006700C">
        <w:t>[7]</w:t>
      </w:r>
      <w:r w:rsidRPr="0006700C">
        <w:tab/>
        <w:t xml:space="preserve">Frank I 1960 </w:t>
      </w:r>
      <w:bookmarkStart w:id="318" w:name="_Hlk194271367"/>
      <w:r w:rsidRPr="0006700C">
        <w:t>Optics of Light Sources Moving in Refractive Media: Vavilov-Cherenkov radiation, though interesting, is but an experimental instance of a more general problem</w:t>
      </w:r>
      <w:bookmarkEnd w:id="318"/>
      <w:r w:rsidRPr="0006700C">
        <w:t xml:space="preserve"> </w:t>
      </w:r>
      <w:r w:rsidRPr="0006700C">
        <w:rPr>
          <w:i/>
        </w:rPr>
        <w:t>Science</w:t>
      </w:r>
      <w:r w:rsidRPr="0006700C">
        <w:t xml:space="preserve"> </w:t>
      </w:r>
      <w:r w:rsidRPr="0006700C">
        <w:rPr>
          <w:b/>
        </w:rPr>
        <w:t>131</w:t>
      </w:r>
      <w:r w:rsidRPr="0006700C">
        <w:t xml:space="preserve"> 702-12</w:t>
      </w:r>
      <w:bookmarkEnd w:id="317"/>
    </w:p>
    <w:p w14:paraId="3B6D8EA5" w14:textId="77777777" w:rsidR="0006700C" w:rsidRPr="0006700C" w:rsidRDefault="0006700C" w:rsidP="0006700C">
      <w:pPr>
        <w:pStyle w:val="EndNoteBibliography"/>
        <w:spacing w:after="0"/>
        <w:ind w:left="380" w:hanging="380"/>
      </w:pPr>
      <w:bookmarkStart w:id="319"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319"/>
    </w:p>
    <w:p w14:paraId="6C7B9A2F" w14:textId="77777777" w:rsidR="0006700C" w:rsidRPr="0006700C" w:rsidRDefault="0006700C" w:rsidP="0006700C">
      <w:pPr>
        <w:pStyle w:val="EndNoteBibliography"/>
        <w:spacing w:after="0"/>
        <w:ind w:left="380" w:hanging="380"/>
      </w:pPr>
      <w:bookmarkStart w:id="320"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320"/>
    </w:p>
    <w:p w14:paraId="6CB96BB5" w14:textId="77777777" w:rsidR="0006700C" w:rsidRPr="0006700C" w:rsidRDefault="0006700C" w:rsidP="0006700C">
      <w:pPr>
        <w:pStyle w:val="EndNoteBibliography"/>
        <w:spacing w:after="0"/>
        <w:ind w:left="380" w:hanging="380"/>
      </w:pPr>
      <w:bookmarkStart w:id="321"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321"/>
    </w:p>
    <w:p w14:paraId="0118AF9B" w14:textId="77777777" w:rsidR="0006700C" w:rsidRPr="0006700C" w:rsidRDefault="0006700C" w:rsidP="0006700C">
      <w:pPr>
        <w:pStyle w:val="EndNoteBibliography"/>
        <w:spacing w:after="0"/>
        <w:ind w:left="380" w:hanging="380"/>
      </w:pPr>
      <w:bookmarkStart w:id="322"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322"/>
    </w:p>
    <w:p w14:paraId="5E04B3B2" w14:textId="77777777" w:rsidR="0006700C" w:rsidRPr="0006700C" w:rsidRDefault="0006700C" w:rsidP="0006700C">
      <w:pPr>
        <w:pStyle w:val="EndNoteBibliography"/>
        <w:spacing w:after="0"/>
        <w:ind w:left="380" w:hanging="380"/>
      </w:pPr>
      <w:bookmarkStart w:id="323"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323"/>
    </w:p>
    <w:p w14:paraId="26682C43" w14:textId="77777777" w:rsidR="0006700C" w:rsidRPr="0006700C" w:rsidRDefault="0006700C" w:rsidP="0006700C">
      <w:pPr>
        <w:pStyle w:val="EndNoteBibliography"/>
        <w:spacing w:after="0"/>
        <w:ind w:left="380" w:hanging="380"/>
      </w:pPr>
      <w:bookmarkStart w:id="324"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324"/>
    </w:p>
    <w:p w14:paraId="2C014267" w14:textId="77777777" w:rsidR="0006700C" w:rsidRPr="0006700C" w:rsidRDefault="0006700C" w:rsidP="0006700C">
      <w:pPr>
        <w:pStyle w:val="EndNoteBibliography"/>
        <w:spacing w:after="0"/>
        <w:ind w:left="380" w:hanging="380"/>
      </w:pPr>
      <w:bookmarkStart w:id="325" w:name="_ENREF_14"/>
      <w:r w:rsidRPr="0006700C">
        <w:lastRenderedPageBreak/>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325"/>
    </w:p>
    <w:p w14:paraId="605187FE" w14:textId="77777777" w:rsidR="0006700C" w:rsidRPr="0006700C" w:rsidRDefault="0006700C" w:rsidP="0006700C">
      <w:pPr>
        <w:pStyle w:val="EndNoteBibliography"/>
        <w:spacing w:after="0"/>
        <w:ind w:left="380" w:hanging="380"/>
      </w:pPr>
      <w:bookmarkStart w:id="326"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326"/>
    </w:p>
    <w:p w14:paraId="11660EDE" w14:textId="77777777" w:rsidR="0006700C" w:rsidRPr="0006700C" w:rsidRDefault="0006700C" w:rsidP="0006700C">
      <w:pPr>
        <w:pStyle w:val="EndNoteBibliography"/>
        <w:spacing w:after="0"/>
        <w:ind w:left="380" w:hanging="380"/>
        <w:rPr>
          <w:b/>
        </w:rPr>
      </w:pPr>
      <w:bookmarkStart w:id="327"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327"/>
    </w:p>
    <w:p w14:paraId="3D8C610D" w14:textId="77777777" w:rsidR="0006700C" w:rsidRPr="0006700C" w:rsidRDefault="0006700C" w:rsidP="0006700C">
      <w:pPr>
        <w:pStyle w:val="EndNoteBibliography"/>
        <w:spacing w:after="0"/>
        <w:ind w:left="380" w:hanging="380"/>
      </w:pPr>
      <w:bookmarkStart w:id="328"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328"/>
    </w:p>
    <w:p w14:paraId="49240B21" w14:textId="77777777" w:rsidR="0006700C" w:rsidRPr="0006700C" w:rsidRDefault="0006700C" w:rsidP="0006700C">
      <w:pPr>
        <w:pStyle w:val="EndNoteBibliography"/>
        <w:spacing w:after="0"/>
        <w:ind w:left="380" w:hanging="380"/>
      </w:pPr>
      <w:bookmarkStart w:id="329"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329"/>
    </w:p>
    <w:p w14:paraId="51C6C8FB" w14:textId="77777777" w:rsidR="0006700C" w:rsidRPr="0006700C" w:rsidRDefault="0006700C" w:rsidP="0006700C">
      <w:pPr>
        <w:pStyle w:val="EndNoteBibliography"/>
        <w:spacing w:after="0"/>
        <w:ind w:left="380" w:hanging="380"/>
        <w:rPr>
          <w:b/>
        </w:rPr>
      </w:pPr>
      <w:bookmarkStart w:id="330"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330"/>
    </w:p>
    <w:p w14:paraId="0CA63149" w14:textId="77777777" w:rsidR="0006700C" w:rsidRPr="0006700C" w:rsidRDefault="0006700C" w:rsidP="0006700C">
      <w:pPr>
        <w:pStyle w:val="EndNoteBibliography"/>
        <w:spacing w:after="0"/>
        <w:ind w:left="380" w:hanging="380"/>
      </w:pPr>
      <w:bookmarkStart w:id="331"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331"/>
    </w:p>
    <w:p w14:paraId="3888207C" w14:textId="77777777" w:rsidR="0006700C" w:rsidRPr="0006700C" w:rsidRDefault="0006700C" w:rsidP="0006700C">
      <w:pPr>
        <w:pStyle w:val="EndNoteBibliography"/>
        <w:spacing w:after="0"/>
        <w:ind w:left="380" w:hanging="380"/>
      </w:pPr>
      <w:bookmarkStart w:id="332"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332"/>
    </w:p>
    <w:p w14:paraId="63FB9A4A" w14:textId="77777777" w:rsidR="0006700C" w:rsidRPr="0006700C" w:rsidRDefault="0006700C" w:rsidP="0006700C">
      <w:pPr>
        <w:pStyle w:val="EndNoteBibliography"/>
        <w:spacing w:after="0"/>
        <w:ind w:left="380" w:hanging="380"/>
        <w:rPr>
          <w:i/>
        </w:rPr>
      </w:pPr>
      <w:bookmarkStart w:id="333" w:name="_ENREF_22"/>
      <w:r w:rsidRPr="0006700C">
        <w:t>[22]</w:t>
      </w:r>
      <w:r w:rsidRPr="0006700C">
        <w:tab/>
        <w:t xml:space="preserve">MA R K 1977 Quasi-linear relaxation of runaway electrons in a HF heated tokamak plasma </w:t>
      </w:r>
      <w:r w:rsidRPr="0006700C">
        <w:rPr>
          <w:i/>
        </w:rPr>
        <w:t xml:space="preserve">J. Plasma Physics </w:t>
      </w:r>
      <w:bookmarkEnd w:id="333"/>
    </w:p>
    <w:p w14:paraId="20B4E3F2" w14:textId="77777777" w:rsidR="0006700C" w:rsidRPr="0006700C" w:rsidRDefault="0006700C" w:rsidP="0006700C">
      <w:pPr>
        <w:pStyle w:val="EndNoteBibliography"/>
        <w:spacing w:after="0"/>
        <w:ind w:left="380" w:hanging="380"/>
      </w:pPr>
      <w:bookmarkStart w:id="334"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334"/>
    </w:p>
    <w:p w14:paraId="5A2681BA" w14:textId="77777777" w:rsidR="0006700C" w:rsidRPr="0006700C" w:rsidRDefault="0006700C" w:rsidP="0006700C">
      <w:pPr>
        <w:pStyle w:val="EndNoteBibliography"/>
        <w:spacing w:after="0"/>
        <w:ind w:left="380" w:hanging="380"/>
        <w:rPr>
          <w:b/>
        </w:rPr>
      </w:pPr>
      <w:bookmarkStart w:id="335"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335"/>
    </w:p>
    <w:p w14:paraId="4A009B1F" w14:textId="77777777" w:rsidR="0006700C" w:rsidRPr="0006700C" w:rsidRDefault="0006700C" w:rsidP="0006700C">
      <w:pPr>
        <w:pStyle w:val="EndNoteBibliography"/>
        <w:spacing w:after="0"/>
        <w:ind w:left="380" w:hanging="380"/>
      </w:pPr>
      <w:bookmarkStart w:id="336"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336"/>
    </w:p>
    <w:p w14:paraId="3CEEF8F1" w14:textId="77777777" w:rsidR="0006700C" w:rsidRPr="0006700C" w:rsidRDefault="0006700C" w:rsidP="0006700C">
      <w:pPr>
        <w:pStyle w:val="EndNoteBibliography"/>
        <w:spacing w:after="0"/>
        <w:ind w:left="380" w:hanging="380"/>
      </w:pPr>
      <w:bookmarkStart w:id="337"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337"/>
    </w:p>
    <w:p w14:paraId="7C67457C" w14:textId="77777777" w:rsidR="0006700C" w:rsidRPr="0006700C" w:rsidRDefault="0006700C" w:rsidP="0006700C">
      <w:pPr>
        <w:pStyle w:val="EndNoteBibliography"/>
        <w:spacing w:after="0"/>
        <w:ind w:left="380" w:hanging="380"/>
        <w:rPr>
          <w:b/>
        </w:rPr>
      </w:pPr>
      <w:bookmarkStart w:id="338"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338"/>
    </w:p>
    <w:p w14:paraId="0AD66109" w14:textId="77777777" w:rsidR="0006700C" w:rsidRPr="0006700C" w:rsidRDefault="0006700C" w:rsidP="0006700C">
      <w:pPr>
        <w:pStyle w:val="EndNoteBibliography"/>
        <w:spacing w:after="0"/>
        <w:ind w:left="380" w:hanging="380"/>
      </w:pPr>
      <w:bookmarkStart w:id="339"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339"/>
    </w:p>
    <w:p w14:paraId="32A8A1F1" w14:textId="77777777" w:rsidR="0006700C" w:rsidRPr="0006700C" w:rsidRDefault="0006700C" w:rsidP="0006700C">
      <w:pPr>
        <w:pStyle w:val="EndNoteBibliography"/>
        <w:spacing w:after="0"/>
        <w:ind w:left="380" w:hanging="380"/>
      </w:pPr>
      <w:bookmarkStart w:id="340" w:name="_ENREF_29"/>
      <w:r w:rsidRPr="0006700C">
        <w:t>[29]</w:t>
      </w:r>
      <w:r w:rsidRPr="0006700C">
        <w:tab/>
        <w:t xml:space="preserve">Mauel M E 1981 Theory of electron cyclotron heating in the Constance II experiment </w:t>
      </w:r>
      <w:bookmarkEnd w:id="340"/>
    </w:p>
    <w:p w14:paraId="23BEFE6B" w14:textId="77777777" w:rsidR="0006700C" w:rsidRPr="0006700C" w:rsidRDefault="0006700C" w:rsidP="0006700C">
      <w:pPr>
        <w:pStyle w:val="EndNoteBibliography"/>
        <w:spacing w:after="0"/>
        <w:ind w:left="380" w:hanging="380"/>
      </w:pPr>
      <w:bookmarkStart w:id="341" w:name="_ENREF_30"/>
      <w:r w:rsidRPr="0006700C">
        <w:t>[30]</w:t>
      </w:r>
      <w:r w:rsidRPr="0006700C">
        <w:tab/>
        <w:t xml:space="preserve">Fisch N and Boozer A H 1980 </w:t>
      </w:r>
      <w:bookmarkStart w:id="342" w:name="OLE_LINK8"/>
      <w:r w:rsidRPr="0006700C">
        <w:t>Creating an asymmetric plasma resistivity with waves</w:t>
      </w:r>
      <w:bookmarkEnd w:id="342"/>
      <w:r w:rsidRPr="0006700C">
        <w:t xml:space="preserve"> </w:t>
      </w:r>
      <w:r w:rsidRPr="0006700C">
        <w:rPr>
          <w:i/>
        </w:rPr>
        <w:t>Physical Review Letters</w:t>
      </w:r>
      <w:r w:rsidRPr="0006700C">
        <w:t xml:space="preserve"> </w:t>
      </w:r>
      <w:r w:rsidRPr="0006700C">
        <w:rPr>
          <w:b/>
        </w:rPr>
        <w:t>45</w:t>
      </w:r>
      <w:r w:rsidRPr="0006700C">
        <w:t xml:space="preserve"> 720</w:t>
      </w:r>
      <w:bookmarkEnd w:id="341"/>
    </w:p>
    <w:p w14:paraId="335FCCEA" w14:textId="77777777" w:rsidR="0006700C" w:rsidRPr="0006700C" w:rsidRDefault="0006700C" w:rsidP="0006700C">
      <w:pPr>
        <w:pStyle w:val="EndNoteBibliography"/>
        <w:spacing w:after="0"/>
        <w:ind w:left="380" w:hanging="380"/>
      </w:pPr>
      <w:bookmarkStart w:id="343"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343"/>
    </w:p>
    <w:p w14:paraId="5E50BD10" w14:textId="77777777" w:rsidR="0006700C" w:rsidRPr="0006700C" w:rsidRDefault="0006700C" w:rsidP="0006700C">
      <w:pPr>
        <w:pStyle w:val="EndNoteBibliography"/>
        <w:spacing w:after="0"/>
        <w:ind w:left="380" w:hanging="380"/>
      </w:pPr>
      <w:bookmarkStart w:id="344"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344"/>
    </w:p>
    <w:p w14:paraId="6C39E377" w14:textId="77777777" w:rsidR="0006700C" w:rsidRPr="0006700C" w:rsidRDefault="0006700C" w:rsidP="0006700C">
      <w:pPr>
        <w:pStyle w:val="EndNoteBibliography"/>
        <w:spacing w:after="0"/>
        <w:ind w:left="380" w:hanging="380"/>
      </w:pPr>
      <w:bookmarkStart w:id="345"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345"/>
    </w:p>
    <w:p w14:paraId="16EB8A45" w14:textId="77777777" w:rsidR="0006700C" w:rsidRPr="0006700C" w:rsidRDefault="0006700C" w:rsidP="0006700C">
      <w:pPr>
        <w:pStyle w:val="EndNoteBibliography"/>
        <w:spacing w:after="0"/>
        <w:ind w:left="380" w:hanging="380"/>
        <w:rPr>
          <w:b/>
        </w:rPr>
      </w:pPr>
      <w:bookmarkStart w:id="346"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346"/>
    </w:p>
    <w:p w14:paraId="549D1A79" w14:textId="77777777" w:rsidR="0006700C" w:rsidRPr="0006700C" w:rsidRDefault="0006700C" w:rsidP="0006700C">
      <w:pPr>
        <w:pStyle w:val="EndNoteBibliography"/>
        <w:spacing w:after="0"/>
        <w:ind w:left="380" w:hanging="380"/>
      </w:pPr>
      <w:bookmarkStart w:id="347" w:name="_ENREF_35"/>
      <w:r w:rsidRPr="0006700C">
        <w:t>[35]</w:t>
      </w:r>
      <w:r w:rsidRPr="0006700C">
        <w:tab/>
        <w:t xml:space="preserve">Ginzburg V L 1996 </w:t>
      </w:r>
      <w:bookmarkStart w:id="348" w:name="_Hlk194271417"/>
      <w:r w:rsidRPr="0006700C">
        <w:t>Radiation by uniformly moving sources (Vavilov–Cherenkov effect, transition radiation, and other phenomena)</w:t>
      </w:r>
      <w:bookmarkEnd w:id="348"/>
      <w:r w:rsidRPr="0006700C">
        <w:t xml:space="preserve"> </w:t>
      </w:r>
      <w:r w:rsidRPr="0006700C">
        <w:rPr>
          <w:i/>
        </w:rPr>
        <w:t>Physics-Uspekhi</w:t>
      </w:r>
      <w:r w:rsidRPr="0006700C">
        <w:t xml:space="preserve"> </w:t>
      </w:r>
      <w:r w:rsidRPr="0006700C">
        <w:rPr>
          <w:b/>
        </w:rPr>
        <w:t>39</w:t>
      </w:r>
      <w:r w:rsidRPr="0006700C">
        <w:t xml:space="preserve"> 973</w:t>
      </w:r>
      <w:bookmarkEnd w:id="347"/>
    </w:p>
    <w:p w14:paraId="61A42C7C" w14:textId="77777777" w:rsidR="0006700C" w:rsidRPr="0006700C" w:rsidRDefault="0006700C" w:rsidP="0006700C">
      <w:pPr>
        <w:pStyle w:val="EndNoteBibliography"/>
        <w:ind w:left="380" w:hanging="380"/>
      </w:pPr>
      <w:bookmarkStart w:id="349" w:name="_ENREF_36"/>
      <w:r w:rsidRPr="0006700C">
        <w:t>[36]</w:t>
      </w:r>
      <w:r w:rsidRPr="0006700C">
        <w:tab/>
        <w:t>Tamm I E 1959 General characteristics of radiation emitted by systems moving with superlight velocities with some applications to plasma physics</w:t>
      </w:r>
      <w:bookmarkEnd w:id="310"/>
      <w:r w:rsidRPr="0006700C">
        <w:t xml:space="preserve"> </w:t>
      </w:r>
      <w:r w:rsidRPr="0006700C">
        <w:rPr>
          <w:i/>
        </w:rPr>
        <w:t>Nobel Lectures</w:t>
      </w:r>
      <w:r w:rsidRPr="0006700C">
        <w:t xml:space="preserve"> </w:t>
      </w:r>
      <w:r w:rsidRPr="0006700C">
        <w:rPr>
          <w:b/>
        </w:rPr>
        <w:t>18</w:t>
      </w:r>
      <w:r w:rsidRPr="0006700C">
        <w:t xml:space="preserve"> 122-33</w:t>
      </w:r>
      <w:bookmarkEnd w:id="349"/>
    </w:p>
    <w:p w14:paraId="1EB07CDD" w14:textId="66A111EC" w:rsidR="00B31431" w:rsidRPr="00D43152" w:rsidRDefault="00711F83" w:rsidP="006228A2">
      <w:pPr>
        <w:pStyle w:val="IOPText"/>
        <w:ind w:firstLine="0"/>
        <w:rPr>
          <w:noProof/>
        </w:rPr>
      </w:pPr>
      <w:r>
        <w:rPr>
          <w:noProof/>
        </w:rPr>
        <w:fldChar w:fldCharType="end"/>
      </w:r>
    </w:p>
    <w:sectPr w:rsidR="00B31431" w:rsidRPr="00D43152" w:rsidSect="003A5833">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8" w:author="jinlin xie" w:date="2025-01-07T09:15:00Z" w:initials="jx">
    <w:p w14:paraId="65E79FBA" w14:textId="340D0243" w:rsidR="00AD5A6F" w:rsidRDefault="00AD5A6F">
      <w:pPr>
        <w:pStyle w:val="CommentText"/>
        <w:rPr>
          <w:lang w:eastAsia="zh-CN"/>
        </w:rPr>
      </w:pPr>
      <w:r>
        <w:rPr>
          <w:rStyle w:val="CommentReference"/>
        </w:rPr>
        <w:annotationRef/>
      </w:r>
      <w:r>
        <w:rPr>
          <w:lang w:eastAsia="zh-CN"/>
        </w:rPr>
        <w:t xml:space="preserve">After introducing those previous works, it is natural to ask why there has not such a loop, electron get accelerated- wave excited-scattering- suppress // energy? Anything missed? </w:t>
      </w:r>
    </w:p>
  </w:comment>
  <w:comment w:id="69" w:author="mmwave" w:date="2025-01-11T20:32:00Z" w:initials="m">
    <w:p w14:paraId="4B458FE8" w14:textId="2EFEE8E5" w:rsidR="00AD5A6F" w:rsidRDefault="00AD5A6F">
      <w:pPr>
        <w:pStyle w:val="CommentText"/>
      </w:pPr>
      <w:r>
        <w:rPr>
          <w:rStyle w:val="CommentReference"/>
        </w:rPr>
        <w:annotationRef/>
      </w:r>
      <w:r w:rsidRPr="004C226C">
        <w:rPr>
          <w:noProof/>
        </w:rPr>
        <w:t xml:space="preserve">The </w:t>
      </w:r>
      <w:r>
        <w:rPr>
          <w:noProof/>
        </w:rPr>
        <w:t xml:space="preserve">natural </w:t>
      </w:r>
      <w:r w:rsidRPr="004C226C">
        <w:rPr>
          <w:noProof/>
        </w:rPr>
        <w:t xml:space="preserve">loop of electron acceleration, wave excitation,scattering </w:t>
      </w:r>
      <w:r>
        <w:rPr>
          <w:noProof/>
        </w:rPr>
        <w:t xml:space="preserve"> and </w:t>
      </w:r>
      <w:r w:rsidRPr="004C226C">
        <w:rPr>
          <w:noProof/>
        </w:rPr>
        <w:t>energy suppression</w:t>
      </w:r>
      <w:r>
        <w:rPr>
          <w:noProof/>
        </w:rPr>
        <w:t xml:space="preserve"> </w:t>
      </w:r>
      <w:r w:rsidRPr="004C226C">
        <w:rPr>
          <w:noProof/>
        </w:rPr>
        <w:t xml:space="preserve">typically breaks at wave excitation 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p>
  </w:comment>
  <w:comment w:id="70" w:author="mmwave" w:date="2025-01-11T20:32:00Z" w:initials="m">
    <w:p w14:paraId="11367AD0" w14:textId="72122DAA" w:rsidR="00AD5A6F" w:rsidRDefault="00AD5A6F">
      <w:pPr>
        <w:pStyle w:val="CommentText"/>
      </w:pPr>
      <w:r>
        <w:rPr>
          <w:rStyle w:val="CommentReference"/>
        </w:rPr>
        <w:annotationRef/>
      </w:r>
    </w:p>
  </w:comment>
  <w:comment w:id="92" w:author="jinlin xie" w:date="2025-01-07T09:26:00Z" w:initials="jx">
    <w:p w14:paraId="54E3367D" w14:textId="7170D394" w:rsidR="00AD5A6F" w:rsidRDefault="00AD5A6F">
      <w:pPr>
        <w:pStyle w:val="CommentText"/>
        <w:rPr>
          <w:lang w:eastAsia="zh-CN"/>
        </w:rPr>
      </w:pPr>
      <w:r>
        <w:rPr>
          <w:rStyle w:val="CommentReference"/>
        </w:rPr>
        <w:annotationRef/>
      </w:r>
      <w:r>
        <w:rPr>
          <w:lang w:eastAsia="zh-CN"/>
        </w:rPr>
        <w:t>What induce the wave? Not a good word used here.</w:t>
      </w:r>
    </w:p>
  </w:comment>
  <w:comment w:id="93" w:author="mmwave" w:date="2025-01-11T20:36:00Z" w:initials="m">
    <w:p w14:paraId="0439665F" w14:textId="40BE997B" w:rsidR="00AD5A6F" w:rsidRDefault="00AD5A6F">
      <w:pPr>
        <w:pStyle w:val="CommentText"/>
      </w:pPr>
      <w:r>
        <w:rPr>
          <w:rStyle w:val="CommentReference"/>
        </w:rPr>
        <w:annotationRef/>
      </w:r>
      <w:r>
        <w:t>As an external wave</w:t>
      </w:r>
    </w:p>
  </w:comment>
  <w:comment w:id="94" w:author="mmwave" w:date="2025-01-11T20:37:00Z" w:initials="m">
    <w:p w14:paraId="6B12D4AE" w14:textId="4C75FE9D" w:rsidR="00AD5A6F" w:rsidRDefault="00AD5A6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E79FBA" w15:done="1"/>
  <w15:commentEx w15:paraId="4B458FE8" w15:paraIdParent="65E79FBA" w15:done="1"/>
  <w15:commentEx w15:paraId="11367AD0" w15:paraIdParent="65E79FBA" w15:done="1"/>
  <w15:commentEx w15:paraId="54E3367D" w15:done="1"/>
  <w15:commentEx w15:paraId="0439665F" w15:paraIdParent="54E3367D" w15:done="1"/>
  <w15:commentEx w15:paraId="6B12D4AE" w15:paraIdParent="54E3367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5104E5" w16cex:dateUtc="2025-01-05T00:44:00Z"/>
  <w16cex:commentExtensible w16cex:durableId="2E653C83" w16cex:dateUtc="2025-01-05T00:46:00Z"/>
  <w16cex:commentExtensible w16cex:durableId="2B276D52" w16cex:dateUtc="2025-01-07T01:07:00Z"/>
  <w16cex:commentExtensible w16cex:durableId="2B276E36" w16cex:dateUtc="2025-01-07T01:11:00Z"/>
  <w16cex:commentExtensible w16cex:durableId="2B276F46" w16cex:dateUtc="2025-01-07T01:15:00Z"/>
  <w16cex:commentExtensible w16cex:durableId="2B2771AF" w16cex:dateUtc="2025-01-07T01:26:00Z"/>
  <w16cex:commentExtensible w16cex:durableId="79C8A3C2" w16cex:dateUtc="2025-01-05T00:51:00Z"/>
  <w16cex:commentExtensible w16cex:durableId="70FDF98F" w16cex:dateUtc="2025-01-05T00:52:00Z"/>
  <w16cex:commentExtensible w16cex:durableId="79EFE9E9" w16cex:dateUtc="2025-01-05T00:56:00Z"/>
  <w16cex:commentExtensible w16cex:durableId="1CDDFD12" w16cex:dateUtc="2025-01-05T00:52:00Z"/>
  <w16cex:commentExtensible w16cex:durableId="020AB1D4" w16cex:dateUtc="2025-01-05T00:57:00Z"/>
  <w16cex:commentExtensible w16cex:durableId="54BF770D" w16cex:dateUtc="2025-01-05T00:58:00Z"/>
  <w16cex:commentExtensible w16cex:durableId="7A6E51BE" w16cex:dateUtc="2025-01-05T00:59:00Z"/>
  <w16cex:commentExtensible w16cex:durableId="1DB9855D" w16cex:dateUtc="2025-01-05T01:00:00Z"/>
  <w16cex:commentExtensible w16cex:durableId="3C7E151E" w16cex:dateUtc="2025-01-05T01:00:00Z"/>
  <w16cex:commentExtensible w16cex:durableId="71C9DB97" w16cex:dateUtc="2025-01-05T05:52:00Z"/>
  <w16cex:commentExtensible w16cex:durableId="76549EDA" w16cex:dateUtc="2025-01-05T01:03:00Z"/>
  <w16cex:commentExtensible w16cex:durableId="67C5BAF8" w16cex:dateUtc="2025-01-05T06:32:00Z"/>
  <w16cex:commentExtensible w16cex:durableId="21868973" w16cex:dateUtc="2025-01-05T01:03:00Z"/>
  <w16cex:commentExtensible w16cex:durableId="146C7C0C" w16cex:dateUtc="2025-01-05T06:33:00Z"/>
  <w16cex:commentExtensible w16cex:durableId="52D36E6D" w16cex:dateUtc="2025-01-05T01:05:00Z"/>
  <w16cex:commentExtensible w16cex:durableId="5B3BC0EC" w16cex:dateUtc="2025-01-05T01:06:00Z"/>
  <w16cex:commentExtensible w16cex:durableId="7FF6B049" w16cex:dateUtc="2025-01-05T01:07:00Z"/>
  <w16cex:commentExtensible w16cex:durableId="69542AFD" w16cex:dateUtc="2025-01-05T01:08:00Z"/>
  <w16cex:commentExtensible w16cex:durableId="6DB9C3AD" w16cex:dateUtc="2025-01-05T01:08:00Z"/>
  <w16cex:commentExtensible w16cex:durableId="6DD25365" w16cex:dateUtc="2025-01-05T01:08:00Z"/>
  <w16cex:commentExtensible w16cex:durableId="7B05717B" w16cex:dateUtc="2025-01-05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E79FBA" w16cid:durableId="2B276F46"/>
  <w16cid:commentId w16cid:paraId="4B458FE8" w16cid:durableId="2B2D53E4"/>
  <w16cid:commentId w16cid:paraId="11367AD0" w16cid:durableId="2B2D53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83B1E" w14:textId="77777777" w:rsidR="005951E5" w:rsidRDefault="005951E5" w:rsidP="00927301">
      <w:pPr>
        <w:spacing w:after="0" w:line="240" w:lineRule="auto"/>
      </w:pPr>
      <w:r>
        <w:separator/>
      </w:r>
    </w:p>
  </w:endnote>
  <w:endnote w:type="continuationSeparator" w:id="0">
    <w:p w14:paraId="7C9AECCC" w14:textId="77777777" w:rsidR="005951E5" w:rsidRDefault="005951E5" w:rsidP="00927301">
      <w:pPr>
        <w:spacing w:after="0" w:line="240" w:lineRule="auto"/>
      </w:pPr>
      <w:r>
        <w:continuationSeparator/>
      </w:r>
    </w:p>
  </w:endnote>
  <w:endnote w:type="continuationNotice" w:id="1">
    <w:p w14:paraId="3D3E5060" w14:textId="77777777" w:rsidR="005951E5" w:rsidRDefault="005951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4771EC" w14:textId="77777777" w:rsidR="00AD5A6F" w:rsidRDefault="00AD5A6F">
        <w:pPr>
          <w:pStyle w:val="Footer"/>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AD5A6F" w:rsidRDefault="00AD5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04913E0C" w14:textId="77777777" w:rsidR="00AD5A6F" w:rsidRDefault="00AD5A6F">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AD5A6F" w:rsidRDefault="00AD5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C7A3F" w14:textId="77777777" w:rsidR="005951E5" w:rsidRDefault="005951E5" w:rsidP="00927301">
      <w:pPr>
        <w:spacing w:after="0" w:line="240" w:lineRule="auto"/>
      </w:pPr>
      <w:r>
        <w:separator/>
      </w:r>
    </w:p>
  </w:footnote>
  <w:footnote w:type="continuationSeparator" w:id="0">
    <w:p w14:paraId="33F40928" w14:textId="77777777" w:rsidR="005951E5" w:rsidRDefault="005951E5" w:rsidP="00927301">
      <w:pPr>
        <w:spacing w:after="0" w:line="240" w:lineRule="auto"/>
      </w:pPr>
      <w:r>
        <w:continuationSeparator/>
      </w:r>
    </w:p>
  </w:footnote>
  <w:footnote w:type="continuationNotice" w:id="1">
    <w:p w14:paraId="6985B435" w14:textId="77777777" w:rsidR="005951E5" w:rsidRDefault="005951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506F" w14:textId="77777777" w:rsidR="00AD5A6F" w:rsidRPr="00927301" w:rsidRDefault="00AD5A6F" w:rsidP="00927301">
    <w:pPr>
      <w:pStyle w:val="IOPHeader"/>
    </w:pPr>
    <w:r>
      <w:rPr>
        <w:b/>
      </w:rPr>
      <w:t xml:space="preserve">IOP </w:t>
    </w:r>
    <w:r>
      <w:t>Publishing</w:t>
    </w:r>
    <w:r>
      <w:ptab w:relativeTo="margin" w:alignment="right" w:leader="none"/>
    </w:r>
    <w:r>
      <w:t>Journal Title</w:t>
    </w:r>
  </w:p>
  <w:p w14:paraId="0E589874" w14:textId="77777777" w:rsidR="00AD5A6F" w:rsidRPr="00654D1E" w:rsidRDefault="00AD5A6F">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ED6F" w14:textId="77777777" w:rsidR="00AD5A6F" w:rsidRPr="00654D1E" w:rsidRDefault="00AD5A6F"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mwave">
    <w15:presenceInfo w15:providerId="None" w15:userId="mmwave"/>
  </w15:person>
  <w15:person w15:author="jinlin xie">
    <w15:presenceInfo w15:providerId="Windows Live" w15:userId="0421549e435f36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036E6"/>
    <w:rsid w:val="000110D8"/>
    <w:rsid w:val="000114E3"/>
    <w:rsid w:val="00013A5C"/>
    <w:rsid w:val="00014AD5"/>
    <w:rsid w:val="0001530E"/>
    <w:rsid w:val="00022C65"/>
    <w:rsid w:val="00035698"/>
    <w:rsid w:val="0003719F"/>
    <w:rsid w:val="00050A4A"/>
    <w:rsid w:val="00050E3E"/>
    <w:rsid w:val="000566D6"/>
    <w:rsid w:val="0006700C"/>
    <w:rsid w:val="000711D4"/>
    <w:rsid w:val="00086AA5"/>
    <w:rsid w:val="000908F4"/>
    <w:rsid w:val="000A26AF"/>
    <w:rsid w:val="000A33FC"/>
    <w:rsid w:val="000A4405"/>
    <w:rsid w:val="000A7903"/>
    <w:rsid w:val="000B23F0"/>
    <w:rsid w:val="000B4DFF"/>
    <w:rsid w:val="000C6AD1"/>
    <w:rsid w:val="000E0085"/>
    <w:rsid w:val="000E0532"/>
    <w:rsid w:val="000E0F30"/>
    <w:rsid w:val="000E38B6"/>
    <w:rsid w:val="0012637D"/>
    <w:rsid w:val="0013108D"/>
    <w:rsid w:val="0013215C"/>
    <w:rsid w:val="00135DB2"/>
    <w:rsid w:val="00140536"/>
    <w:rsid w:val="00142B49"/>
    <w:rsid w:val="001553FF"/>
    <w:rsid w:val="00160B66"/>
    <w:rsid w:val="00163814"/>
    <w:rsid w:val="00170B2B"/>
    <w:rsid w:val="001731C2"/>
    <w:rsid w:val="001775D1"/>
    <w:rsid w:val="00194577"/>
    <w:rsid w:val="00197D90"/>
    <w:rsid w:val="001A5F32"/>
    <w:rsid w:val="001B12D5"/>
    <w:rsid w:val="001B1EAB"/>
    <w:rsid w:val="001B3223"/>
    <w:rsid w:val="001C37C3"/>
    <w:rsid w:val="001C65DE"/>
    <w:rsid w:val="001D685C"/>
    <w:rsid w:val="001F3547"/>
    <w:rsid w:val="0020434C"/>
    <w:rsid w:val="002047FB"/>
    <w:rsid w:val="00205374"/>
    <w:rsid w:val="002065A8"/>
    <w:rsid w:val="00214673"/>
    <w:rsid w:val="00214FD0"/>
    <w:rsid w:val="002354CF"/>
    <w:rsid w:val="002459C4"/>
    <w:rsid w:val="00251470"/>
    <w:rsid w:val="002537A3"/>
    <w:rsid w:val="00254BDA"/>
    <w:rsid w:val="0025790B"/>
    <w:rsid w:val="002734C6"/>
    <w:rsid w:val="002813CB"/>
    <w:rsid w:val="002871DF"/>
    <w:rsid w:val="00290217"/>
    <w:rsid w:val="00295404"/>
    <w:rsid w:val="00296E6B"/>
    <w:rsid w:val="002B5876"/>
    <w:rsid w:val="002B66DF"/>
    <w:rsid w:val="002C5705"/>
    <w:rsid w:val="002D46DF"/>
    <w:rsid w:val="002D5531"/>
    <w:rsid w:val="002E340D"/>
    <w:rsid w:val="002E5809"/>
    <w:rsid w:val="003016B9"/>
    <w:rsid w:val="00316B32"/>
    <w:rsid w:val="00322803"/>
    <w:rsid w:val="00337E24"/>
    <w:rsid w:val="003452BB"/>
    <w:rsid w:val="0035006A"/>
    <w:rsid w:val="00360A74"/>
    <w:rsid w:val="00363616"/>
    <w:rsid w:val="003674B2"/>
    <w:rsid w:val="003765CE"/>
    <w:rsid w:val="003833AC"/>
    <w:rsid w:val="003854F3"/>
    <w:rsid w:val="00396087"/>
    <w:rsid w:val="00396D97"/>
    <w:rsid w:val="003A5833"/>
    <w:rsid w:val="003B4D93"/>
    <w:rsid w:val="003B50C8"/>
    <w:rsid w:val="003C5F3D"/>
    <w:rsid w:val="003D2946"/>
    <w:rsid w:val="003D2FCD"/>
    <w:rsid w:val="003E40EC"/>
    <w:rsid w:val="003E560C"/>
    <w:rsid w:val="003F20CA"/>
    <w:rsid w:val="003F677D"/>
    <w:rsid w:val="0041078C"/>
    <w:rsid w:val="0041563C"/>
    <w:rsid w:val="00423697"/>
    <w:rsid w:val="004335E0"/>
    <w:rsid w:val="00457093"/>
    <w:rsid w:val="004647CE"/>
    <w:rsid w:val="00466416"/>
    <w:rsid w:val="00466F9C"/>
    <w:rsid w:val="004820FB"/>
    <w:rsid w:val="00482C83"/>
    <w:rsid w:val="00491B27"/>
    <w:rsid w:val="004932F1"/>
    <w:rsid w:val="0049400E"/>
    <w:rsid w:val="004A3617"/>
    <w:rsid w:val="004A3755"/>
    <w:rsid w:val="004A6B72"/>
    <w:rsid w:val="004B0703"/>
    <w:rsid w:val="004B6C05"/>
    <w:rsid w:val="004C226C"/>
    <w:rsid w:val="004D0222"/>
    <w:rsid w:val="004D2B93"/>
    <w:rsid w:val="004D2C0F"/>
    <w:rsid w:val="004D2E4E"/>
    <w:rsid w:val="004D6754"/>
    <w:rsid w:val="004E1A64"/>
    <w:rsid w:val="004E1AEF"/>
    <w:rsid w:val="004E24E5"/>
    <w:rsid w:val="004F4DB3"/>
    <w:rsid w:val="00501828"/>
    <w:rsid w:val="00502A8C"/>
    <w:rsid w:val="00502DD7"/>
    <w:rsid w:val="00507CEA"/>
    <w:rsid w:val="005119DF"/>
    <w:rsid w:val="005223F4"/>
    <w:rsid w:val="005236AD"/>
    <w:rsid w:val="00536C5E"/>
    <w:rsid w:val="005370D9"/>
    <w:rsid w:val="0054546D"/>
    <w:rsid w:val="00546A0B"/>
    <w:rsid w:val="00547F7F"/>
    <w:rsid w:val="0055274C"/>
    <w:rsid w:val="00553B92"/>
    <w:rsid w:val="005567A2"/>
    <w:rsid w:val="00574C8A"/>
    <w:rsid w:val="00577B32"/>
    <w:rsid w:val="005951E5"/>
    <w:rsid w:val="005A35ED"/>
    <w:rsid w:val="005A4FCC"/>
    <w:rsid w:val="005A7753"/>
    <w:rsid w:val="005B524D"/>
    <w:rsid w:val="005B58B9"/>
    <w:rsid w:val="005C233F"/>
    <w:rsid w:val="005C638C"/>
    <w:rsid w:val="005F79AC"/>
    <w:rsid w:val="00607FE8"/>
    <w:rsid w:val="00610305"/>
    <w:rsid w:val="006228A2"/>
    <w:rsid w:val="00633ECF"/>
    <w:rsid w:val="006436CF"/>
    <w:rsid w:val="00650945"/>
    <w:rsid w:val="00652DD0"/>
    <w:rsid w:val="00654D1E"/>
    <w:rsid w:val="00655FFD"/>
    <w:rsid w:val="00664F43"/>
    <w:rsid w:val="00671B4B"/>
    <w:rsid w:val="00673B9A"/>
    <w:rsid w:val="0067434A"/>
    <w:rsid w:val="00681C8D"/>
    <w:rsid w:val="006A6AC2"/>
    <w:rsid w:val="006B1822"/>
    <w:rsid w:val="006B2089"/>
    <w:rsid w:val="006C2E59"/>
    <w:rsid w:val="006C7EE3"/>
    <w:rsid w:val="006D5764"/>
    <w:rsid w:val="006D7C08"/>
    <w:rsid w:val="006E4315"/>
    <w:rsid w:val="006E5A60"/>
    <w:rsid w:val="006E6018"/>
    <w:rsid w:val="006E668E"/>
    <w:rsid w:val="006F4CB2"/>
    <w:rsid w:val="006F552C"/>
    <w:rsid w:val="00706BF9"/>
    <w:rsid w:val="00711F83"/>
    <w:rsid w:val="0071575E"/>
    <w:rsid w:val="007363DF"/>
    <w:rsid w:val="00737C88"/>
    <w:rsid w:val="0074527E"/>
    <w:rsid w:val="00750466"/>
    <w:rsid w:val="00750662"/>
    <w:rsid w:val="00750C19"/>
    <w:rsid w:val="00754CAE"/>
    <w:rsid w:val="00755A06"/>
    <w:rsid w:val="00774E80"/>
    <w:rsid w:val="007A128B"/>
    <w:rsid w:val="007B5272"/>
    <w:rsid w:val="007B6670"/>
    <w:rsid w:val="007D1AEC"/>
    <w:rsid w:val="007D4CF3"/>
    <w:rsid w:val="007E23D5"/>
    <w:rsid w:val="007E27BE"/>
    <w:rsid w:val="007F1F29"/>
    <w:rsid w:val="00803F26"/>
    <w:rsid w:val="00804807"/>
    <w:rsid w:val="00820526"/>
    <w:rsid w:val="00821D74"/>
    <w:rsid w:val="008401D3"/>
    <w:rsid w:val="00841803"/>
    <w:rsid w:val="008543E4"/>
    <w:rsid w:val="008605F8"/>
    <w:rsid w:val="00867B6F"/>
    <w:rsid w:val="00874884"/>
    <w:rsid w:val="0087550C"/>
    <w:rsid w:val="00881049"/>
    <w:rsid w:val="00882FE4"/>
    <w:rsid w:val="00883E92"/>
    <w:rsid w:val="00896B2B"/>
    <w:rsid w:val="008A48FA"/>
    <w:rsid w:val="008A4CE3"/>
    <w:rsid w:val="008A7832"/>
    <w:rsid w:val="008C0296"/>
    <w:rsid w:val="008C59BA"/>
    <w:rsid w:val="008D3F5F"/>
    <w:rsid w:val="008D59E9"/>
    <w:rsid w:val="008E0C3B"/>
    <w:rsid w:val="008E2D46"/>
    <w:rsid w:val="008F333A"/>
    <w:rsid w:val="00904012"/>
    <w:rsid w:val="0090494E"/>
    <w:rsid w:val="00905E33"/>
    <w:rsid w:val="0092155B"/>
    <w:rsid w:val="00927301"/>
    <w:rsid w:val="00932562"/>
    <w:rsid w:val="00934E29"/>
    <w:rsid w:val="009536C0"/>
    <w:rsid w:val="00962B87"/>
    <w:rsid w:val="00964DD6"/>
    <w:rsid w:val="009951C9"/>
    <w:rsid w:val="009A4F1A"/>
    <w:rsid w:val="009B1C72"/>
    <w:rsid w:val="009E44BA"/>
    <w:rsid w:val="009E7910"/>
    <w:rsid w:val="009F033C"/>
    <w:rsid w:val="009F2AC3"/>
    <w:rsid w:val="00A21161"/>
    <w:rsid w:val="00A21CD3"/>
    <w:rsid w:val="00A3122A"/>
    <w:rsid w:val="00A36623"/>
    <w:rsid w:val="00A368EF"/>
    <w:rsid w:val="00A40AFB"/>
    <w:rsid w:val="00A515ED"/>
    <w:rsid w:val="00A536F5"/>
    <w:rsid w:val="00A53826"/>
    <w:rsid w:val="00A55B28"/>
    <w:rsid w:val="00A56382"/>
    <w:rsid w:val="00A62067"/>
    <w:rsid w:val="00A94CEA"/>
    <w:rsid w:val="00A9538C"/>
    <w:rsid w:val="00AA181E"/>
    <w:rsid w:val="00AC24A0"/>
    <w:rsid w:val="00AC3B11"/>
    <w:rsid w:val="00AC3F42"/>
    <w:rsid w:val="00AC4028"/>
    <w:rsid w:val="00AC4AC6"/>
    <w:rsid w:val="00AC57AC"/>
    <w:rsid w:val="00AC6B6C"/>
    <w:rsid w:val="00AD5A6F"/>
    <w:rsid w:val="00B051E1"/>
    <w:rsid w:val="00B143A6"/>
    <w:rsid w:val="00B26147"/>
    <w:rsid w:val="00B31431"/>
    <w:rsid w:val="00B31D49"/>
    <w:rsid w:val="00B33471"/>
    <w:rsid w:val="00B362E0"/>
    <w:rsid w:val="00B401F6"/>
    <w:rsid w:val="00B47DA1"/>
    <w:rsid w:val="00B50F18"/>
    <w:rsid w:val="00B55A64"/>
    <w:rsid w:val="00B7586C"/>
    <w:rsid w:val="00B81CE9"/>
    <w:rsid w:val="00B82DA9"/>
    <w:rsid w:val="00B86263"/>
    <w:rsid w:val="00B9099F"/>
    <w:rsid w:val="00B919F6"/>
    <w:rsid w:val="00B92A38"/>
    <w:rsid w:val="00B946CB"/>
    <w:rsid w:val="00BB147C"/>
    <w:rsid w:val="00BB16F1"/>
    <w:rsid w:val="00BD27DA"/>
    <w:rsid w:val="00BE1948"/>
    <w:rsid w:val="00C02F23"/>
    <w:rsid w:val="00C0648A"/>
    <w:rsid w:val="00C07897"/>
    <w:rsid w:val="00C1283E"/>
    <w:rsid w:val="00C20DAA"/>
    <w:rsid w:val="00C31084"/>
    <w:rsid w:val="00C3652D"/>
    <w:rsid w:val="00C45380"/>
    <w:rsid w:val="00C4769E"/>
    <w:rsid w:val="00C517A6"/>
    <w:rsid w:val="00C5426A"/>
    <w:rsid w:val="00C60665"/>
    <w:rsid w:val="00C722BF"/>
    <w:rsid w:val="00C8633A"/>
    <w:rsid w:val="00C863BF"/>
    <w:rsid w:val="00C97AE9"/>
    <w:rsid w:val="00CC32E7"/>
    <w:rsid w:val="00CD2C83"/>
    <w:rsid w:val="00CD3F59"/>
    <w:rsid w:val="00CE12A8"/>
    <w:rsid w:val="00CE28BC"/>
    <w:rsid w:val="00CF70CD"/>
    <w:rsid w:val="00D0601A"/>
    <w:rsid w:val="00D122AD"/>
    <w:rsid w:val="00D13F43"/>
    <w:rsid w:val="00D144DD"/>
    <w:rsid w:val="00D1512C"/>
    <w:rsid w:val="00D227D3"/>
    <w:rsid w:val="00D23B7A"/>
    <w:rsid w:val="00D33115"/>
    <w:rsid w:val="00D3560A"/>
    <w:rsid w:val="00D35695"/>
    <w:rsid w:val="00D37341"/>
    <w:rsid w:val="00D41D9D"/>
    <w:rsid w:val="00D43152"/>
    <w:rsid w:val="00D46208"/>
    <w:rsid w:val="00D50F6C"/>
    <w:rsid w:val="00D52BCE"/>
    <w:rsid w:val="00D748E0"/>
    <w:rsid w:val="00D74B07"/>
    <w:rsid w:val="00D95F1D"/>
    <w:rsid w:val="00D97C39"/>
    <w:rsid w:val="00DA0584"/>
    <w:rsid w:val="00DA2A80"/>
    <w:rsid w:val="00DB1B79"/>
    <w:rsid w:val="00DB484F"/>
    <w:rsid w:val="00DB54F0"/>
    <w:rsid w:val="00DC3240"/>
    <w:rsid w:val="00DD49B8"/>
    <w:rsid w:val="00DE0B2D"/>
    <w:rsid w:val="00DE4B5D"/>
    <w:rsid w:val="00DF3CF5"/>
    <w:rsid w:val="00DF4840"/>
    <w:rsid w:val="00E10713"/>
    <w:rsid w:val="00E13CF0"/>
    <w:rsid w:val="00E13EE6"/>
    <w:rsid w:val="00E16D7A"/>
    <w:rsid w:val="00E16F01"/>
    <w:rsid w:val="00E20803"/>
    <w:rsid w:val="00E24D1B"/>
    <w:rsid w:val="00E336AD"/>
    <w:rsid w:val="00E43F7F"/>
    <w:rsid w:val="00E5050F"/>
    <w:rsid w:val="00E5604E"/>
    <w:rsid w:val="00E6021F"/>
    <w:rsid w:val="00E658A3"/>
    <w:rsid w:val="00E73793"/>
    <w:rsid w:val="00E83BC4"/>
    <w:rsid w:val="00E86050"/>
    <w:rsid w:val="00E94827"/>
    <w:rsid w:val="00E9532A"/>
    <w:rsid w:val="00E95D21"/>
    <w:rsid w:val="00E96D5B"/>
    <w:rsid w:val="00EA1165"/>
    <w:rsid w:val="00EA56CD"/>
    <w:rsid w:val="00EA7670"/>
    <w:rsid w:val="00EB3D2C"/>
    <w:rsid w:val="00EB3D48"/>
    <w:rsid w:val="00EC3B60"/>
    <w:rsid w:val="00EC58FF"/>
    <w:rsid w:val="00ED05BA"/>
    <w:rsid w:val="00ED55CA"/>
    <w:rsid w:val="00EE5A01"/>
    <w:rsid w:val="00EF1688"/>
    <w:rsid w:val="00EF4C74"/>
    <w:rsid w:val="00F02370"/>
    <w:rsid w:val="00F060C1"/>
    <w:rsid w:val="00F07B28"/>
    <w:rsid w:val="00F13E0F"/>
    <w:rsid w:val="00F164AE"/>
    <w:rsid w:val="00F31231"/>
    <w:rsid w:val="00F4344E"/>
    <w:rsid w:val="00F6085A"/>
    <w:rsid w:val="00F74254"/>
    <w:rsid w:val="00F77362"/>
    <w:rsid w:val="00F82A82"/>
    <w:rsid w:val="00F85DD5"/>
    <w:rsid w:val="00F86461"/>
    <w:rsid w:val="00FA0833"/>
    <w:rsid w:val="00FA2747"/>
    <w:rsid w:val="00FC22AE"/>
    <w:rsid w:val="00FC36D1"/>
    <w:rsid w:val="00FC46A1"/>
    <w:rsid w:val="00FC4B2D"/>
    <w:rsid w:val="00FD2834"/>
    <w:rsid w:val="00FD358A"/>
    <w:rsid w:val="00FD5A0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CommentReference">
    <w:name w:val="annotation reference"/>
    <w:basedOn w:val="DefaultParagraphFont"/>
    <w:uiPriority w:val="99"/>
    <w:semiHidden/>
    <w:unhideWhenUsed/>
    <w:rsid w:val="00DD49B8"/>
    <w:rPr>
      <w:sz w:val="16"/>
      <w:szCs w:val="16"/>
    </w:rPr>
  </w:style>
  <w:style w:type="paragraph" w:styleId="CommentText">
    <w:name w:val="annotation text"/>
    <w:basedOn w:val="Normal"/>
    <w:link w:val="CommentTextChar"/>
    <w:uiPriority w:val="99"/>
    <w:unhideWhenUsed/>
    <w:rsid w:val="00DD49B8"/>
    <w:pPr>
      <w:spacing w:line="240" w:lineRule="auto"/>
    </w:pPr>
    <w:rPr>
      <w:sz w:val="20"/>
      <w:szCs w:val="20"/>
    </w:rPr>
  </w:style>
  <w:style w:type="character" w:customStyle="1" w:styleId="CommentTextChar">
    <w:name w:val="Comment Text Char"/>
    <w:basedOn w:val="DefaultParagraphFont"/>
    <w:link w:val="CommentText"/>
    <w:uiPriority w:val="99"/>
    <w:rsid w:val="00DD49B8"/>
    <w:rPr>
      <w:sz w:val="20"/>
      <w:szCs w:val="20"/>
    </w:rPr>
  </w:style>
  <w:style w:type="paragraph" w:styleId="CommentSubject">
    <w:name w:val="annotation subject"/>
    <w:basedOn w:val="CommentText"/>
    <w:next w:val="CommentText"/>
    <w:link w:val="CommentSubjectChar"/>
    <w:uiPriority w:val="99"/>
    <w:semiHidden/>
    <w:unhideWhenUsed/>
    <w:rsid w:val="00DD49B8"/>
    <w:rPr>
      <w:b/>
      <w:bCs/>
    </w:rPr>
  </w:style>
  <w:style w:type="character" w:customStyle="1" w:styleId="CommentSubjectChar">
    <w:name w:val="Comment Subject Char"/>
    <w:basedOn w:val="CommentTextChar"/>
    <w:link w:val="CommentSubject"/>
    <w:uiPriority w:val="99"/>
    <w:semiHidden/>
    <w:rsid w:val="00DD49B8"/>
    <w:rPr>
      <w:b/>
      <w:bCs/>
      <w:sz w:val="20"/>
      <w:szCs w:val="20"/>
    </w:rPr>
  </w:style>
  <w:style w:type="paragraph" w:styleId="BalloonText">
    <w:name w:val="Balloon Text"/>
    <w:basedOn w:val="Normal"/>
    <w:link w:val="BalloonTextChar"/>
    <w:uiPriority w:val="99"/>
    <w:semiHidden/>
    <w:unhideWhenUsed/>
    <w:rsid w:val="00DD4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B8"/>
    <w:rPr>
      <w:rFonts w:ascii="Segoe UI" w:hAnsi="Segoe UI" w:cs="Segoe UI"/>
      <w:sz w:val="18"/>
      <w:szCs w:val="18"/>
    </w:rPr>
  </w:style>
  <w:style w:type="character" w:styleId="Emphasis">
    <w:name w:val="Emphasis"/>
    <w:basedOn w:val="DefaultParagraphFont"/>
    <w:uiPriority w:val="20"/>
    <w:qFormat/>
    <w:rsid w:val="00DD49B8"/>
    <w:rPr>
      <w:i/>
      <w:iCs/>
    </w:rPr>
  </w:style>
  <w:style w:type="character" w:styleId="Hyperlink">
    <w:name w:val="Hyperlink"/>
    <w:basedOn w:val="DefaultParagraphFont"/>
    <w:uiPriority w:val="99"/>
    <w:unhideWhenUsed/>
    <w:rsid w:val="005567A2"/>
    <w:rPr>
      <w:color w:val="0563C1" w:themeColor="hyperlink"/>
      <w:u w:val="single"/>
    </w:rPr>
  </w:style>
  <w:style w:type="character" w:styleId="UnresolvedMention">
    <w:name w:val="Unresolved Mention"/>
    <w:basedOn w:val="DefaultParagraphFont"/>
    <w:uiPriority w:val="99"/>
    <w:semiHidden/>
    <w:unhideWhenUsed/>
    <w:rsid w:val="005567A2"/>
    <w:rPr>
      <w:color w:val="605E5C"/>
      <w:shd w:val="clear" w:color="auto" w:fill="E1DFDD"/>
    </w:rPr>
  </w:style>
  <w:style w:type="paragraph" w:styleId="Revision">
    <w:name w:val="Revision"/>
    <w:hidden/>
    <w:uiPriority w:val="99"/>
    <w:semiHidden/>
    <w:rsid w:val="00197D90"/>
    <w:pPr>
      <w:spacing w:after="0" w:line="240" w:lineRule="auto"/>
    </w:pPr>
  </w:style>
  <w:style w:type="paragraph" w:customStyle="1" w:styleId="EndNoteBibliographyTitle">
    <w:name w:val="EndNote Bibliography Title"/>
    <w:basedOn w:val="Normal"/>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Normal"/>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Caption">
    <w:name w:val="caption"/>
    <w:basedOn w:val="Normal"/>
    <w:next w:val="Normal"/>
    <w:uiPriority w:val="35"/>
    <w:unhideWhenUsed/>
    <w:qFormat/>
    <w:rsid w:val="004D2B93"/>
    <w:rPr>
      <w:rFonts w:eastAsia="SimHei" w:cstheme="majorBidi"/>
      <w:sz w:val="20"/>
      <w:szCs w:val="20"/>
    </w:rPr>
  </w:style>
  <w:style w:type="character" w:styleId="PlaceholderText">
    <w:name w:val="Placeholder Text"/>
    <w:basedOn w:val="DefaultParagraphFont"/>
    <w:uiPriority w:val="99"/>
    <w:semiHidden/>
    <w:rsid w:val="005B524D"/>
    <w:rPr>
      <w:color w:val="666666"/>
    </w:rPr>
  </w:style>
  <w:style w:type="paragraph" w:styleId="NormalWeb">
    <w:name w:val="Normal (Web)"/>
    <w:basedOn w:val="Normal"/>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1254">
      <w:bodyDiv w:val="1"/>
      <w:marLeft w:val="0"/>
      <w:marRight w:val="0"/>
      <w:marTop w:val="0"/>
      <w:marBottom w:val="0"/>
      <w:divBdr>
        <w:top w:val="none" w:sz="0" w:space="0" w:color="auto"/>
        <w:left w:val="none" w:sz="0" w:space="0" w:color="auto"/>
        <w:bottom w:val="none" w:sz="0" w:space="0" w:color="auto"/>
        <w:right w:val="none" w:sz="0" w:space="0" w:color="auto"/>
      </w:divBdr>
    </w:div>
    <w:div w:id="762916843">
      <w:bodyDiv w:val="1"/>
      <w:marLeft w:val="0"/>
      <w:marRight w:val="0"/>
      <w:marTop w:val="0"/>
      <w:marBottom w:val="0"/>
      <w:divBdr>
        <w:top w:val="none" w:sz="0" w:space="0" w:color="auto"/>
        <w:left w:val="none" w:sz="0" w:space="0" w:color="auto"/>
        <w:bottom w:val="none" w:sz="0" w:space="0" w:color="auto"/>
        <w:right w:val="none" w:sz="0" w:space="0" w:color="auto"/>
      </w:divBdr>
      <w:divsChild>
        <w:div w:id="590815205">
          <w:marLeft w:val="0"/>
          <w:marRight w:val="0"/>
          <w:marTop w:val="0"/>
          <w:marBottom w:val="0"/>
          <w:divBdr>
            <w:top w:val="none" w:sz="0" w:space="0" w:color="auto"/>
            <w:left w:val="none" w:sz="0" w:space="0" w:color="auto"/>
            <w:bottom w:val="none" w:sz="0" w:space="0" w:color="auto"/>
            <w:right w:val="none" w:sz="0" w:space="0" w:color="auto"/>
          </w:divBdr>
          <w:divsChild>
            <w:div w:id="337121215">
              <w:marLeft w:val="0"/>
              <w:marRight w:val="0"/>
              <w:marTop w:val="0"/>
              <w:marBottom w:val="0"/>
              <w:divBdr>
                <w:top w:val="none" w:sz="0" w:space="0" w:color="auto"/>
                <w:left w:val="none" w:sz="0" w:space="0" w:color="auto"/>
                <w:bottom w:val="none" w:sz="0" w:space="0" w:color="auto"/>
                <w:right w:val="none" w:sz="0" w:space="0" w:color="auto"/>
              </w:divBdr>
              <w:divsChild>
                <w:div w:id="1666593939">
                  <w:marLeft w:val="0"/>
                  <w:marRight w:val="0"/>
                  <w:marTop w:val="0"/>
                  <w:marBottom w:val="0"/>
                  <w:divBdr>
                    <w:top w:val="none" w:sz="0" w:space="0" w:color="auto"/>
                    <w:left w:val="none" w:sz="0" w:space="0" w:color="auto"/>
                    <w:bottom w:val="none" w:sz="0" w:space="0" w:color="auto"/>
                    <w:right w:val="none" w:sz="0" w:space="0" w:color="auto"/>
                  </w:divBdr>
                  <w:divsChild>
                    <w:div w:id="1745452487">
                      <w:marLeft w:val="0"/>
                      <w:marRight w:val="0"/>
                      <w:marTop w:val="0"/>
                      <w:marBottom w:val="0"/>
                      <w:divBdr>
                        <w:top w:val="none" w:sz="0" w:space="0" w:color="auto"/>
                        <w:left w:val="none" w:sz="0" w:space="0" w:color="auto"/>
                        <w:bottom w:val="none" w:sz="0" w:space="0" w:color="auto"/>
                        <w:right w:val="none" w:sz="0" w:space="0" w:color="auto"/>
                      </w:divBdr>
                      <w:divsChild>
                        <w:div w:id="674501455">
                          <w:marLeft w:val="0"/>
                          <w:marRight w:val="0"/>
                          <w:marTop w:val="0"/>
                          <w:marBottom w:val="0"/>
                          <w:divBdr>
                            <w:top w:val="none" w:sz="0" w:space="0" w:color="auto"/>
                            <w:left w:val="none" w:sz="0" w:space="0" w:color="auto"/>
                            <w:bottom w:val="none" w:sz="0" w:space="0" w:color="auto"/>
                            <w:right w:val="none" w:sz="0" w:space="0" w:color="auto"/>
                          </w:divBdr>
                          <w:divsChild>
                            <w:div w:id="2069768723">
                              <w:marLeft w:val="0"/>
                              <w:marRight w:val="0"/>
                              <w:marTop w:val="0"/>
                              <w:marBottom w:val="0"/>
                              <w:divBdr>
                                <w:top w:val="none" w:sz="0" w:space="0" w:color="auto"/>
                                <w:left w:val="none" w:sz="0" w:space="0" w:color="auto"/>
                                <w:bottom w:val="none" w:sz="0" w:space="0" w:color="auto"/>
                                <w:right w:val="none" w:sz="0" w:space="0" w:color="auto"/>
                              </w:divBdr>
                              <w:divsChild>
                                <w:div w:id="55248930">
                                  <w:marLeft w:val="0"/>
                                  <w:marRight w:val="0"/>
                                  <w:marTop w:val="0"/>
                                  <w:marBottom w:val="0"/>
                                  <w:divBdr>
                                    <w:top w:val="none" w:sz="0" w:space="0" w:color="auto"/>
                                    <w:left w:val="none" w:sz="0" w:space="0" w:color="auto"/>
                                    <w:bottom w:val="none" w:sz="0" w:space="0" w:color="auto"/>
                                    <w:right w:val="none" w:sz="0" w:space="0" w:color="auto"/>
                                  </w:divBdr>
                                  <w:divsChild>
                                    <w:div w:id="5307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746341">
                          <w:marLeft w:val="0"/>
                          <w:marRight w:val="0"/>
                          <w:marTop w:val="0"/>
                          <w:marBottom w:val="0"/>
                          <w:divBdr>
                            <w:top w:val="none" w:sz="0" w:space="0" w:color="auto"/>
                            <w:left w:val="none" w:sz="0" w:space="0" w:color="auto"/>
                            <w:bottom w:val="none" w:sz="0" w:space="0" w:color="auto"/>
                            <w:right w:val="none" w:sz="0" w:space="0" w:color="auto"/>
                          </w:divBdr>
                          <w:divsChild>
                            <w:div w:id="527371296">
                              <w:marLeft w:val="0"/>
                              <w:marRight w:val="0"/>
                              <w:marTop w:val="0"/>
                              <w:marBottom w:val="0"/>
                              <w:divBdr>
                                <w:top w:val="none" w:sz="0" w:space="0" w:color="auto"/>
                                <w:left w:val="none" w:sz="0" w:space="0" w:color="auto"/>
                                <w:bottom w:val="none" w:sz="0" w:space="0" w:color="auto"/>
                                <w:right w:val="none" w:sz="0" w:space="0" w:color="auto"/>
                              </w:divBdr>
                              <w:divsChild>
                                <w:div w:id="14472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591948">
      <w:bodyDiv w:val="1"/>
      <w:marLeft w:val="0"/>
      <w:marRight w:val="0"/>
      <w:marTop w:val="0"/>
      <w:marBottom w:val="0"/>
      <w:divBdr>
        <w:top w:val="none" w:sz="0" w:space="0" w:color="auto"/>
        <w:left w:val="none" w:sz="0" w:space="0" w:color="auto"/>
        <w:bottom w:val="none" w:sz="0" w:space="0" w:color="auto"/>
        <w:right w:val="none" w:sz="0" w:space="0" w:color="auto"/>
      </w:divBdr>
    </w:div>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header" Target="header2.xml"/><Relationship Id="rId33"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liu_jian@sdu.edu.cn"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microsoft.com/office/2018/08/relationships/commentsExtensible" Target="commentsExtensi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4.xml><?xml version="1.0" encoding="utf-8"?>
<ds:datastoreItem xmlns:ds="http://schemas.openxmlformats.org/officeDocument/2006/customXml" ds:itemID="{C7660F3C-2361-4CF8-9C72-2CDA62F0B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260</TotalTime>
  <Pages>13</Pages>
  <Words>13202</Words>
  <Characters>75258</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mmwave</cp:lastModifiedBy>
  <cp:revision>4</cp:revision>
  <cp:lastPrinted>2025-01-16T07:44:00Z</cp:lastPrinted>
  <dcterms:created xsi:type="dcterms:W3CDTF">2025-03-31T04:41:00Z</dcterms:created>
  <dcterms:modified xsi:type="dcterms:W3CDTF">2025-03-31T11:37:00Z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